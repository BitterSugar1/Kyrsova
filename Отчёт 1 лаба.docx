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7674E" w14:textId="77777777" w:rsidR="00BC34AE" w:rsidRPr="00BC34AE" w:rsidRDefault="00BC34AE" w:rsidP="00BC34AE">
      <w:pPr>
        <w:spacing w:after="100" w:afterAutospacing="1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BC34AE">
        <w:rPr>
          <w:rFonts w:ascii="Times New Roman" w:hAnsi="Times New Roman" w:cs="Times New Roman"/>
          <w:bCs/>
          <w:sz w:val="28"/>
        </w:rPr>
        <w:t>Министерство науки и высшего образования Российской Федерации</w:t>
      </w:r>
    </w:p>
    <w:p w14:paraId="7B232161" w14:textId="77777777" w:rsidR="00BC34AE" w:rsidRPr="00BC34AE" w:rsidRDefault="00BC34AE" w:rsidP="00BC34AE">
      <w:pPr>
        <w:spacing w:after="100" w:afterAutospacing="1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BC34AE">
        <w:rPr>
          <w:rFonts w:ascii="Times New Roman" w:hAnsi="Times New Roman" w:cs="Times New Roman"/>
          <w:bCs/>
          <w:sz w:val="28"/>
        </w:rPr>
        <w:t>Федеральное государственное автономное образовательное учреждение высшего образования</w:t>
      </w:r>
    </w:p>
    <w:p w14:paraId="0DC484CC" w14:textId="77777777" w:rsidR="00BC34AE" w:rsidRPr="00BC34AE" w:rsidRDefault="00BC34AE" w:rsidP="00BC34AE">
      <w:pPr>
        <w:spacing w:after="100" w:afterAutospacing="1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BC34AE">
        <w:rPr>
          <w:rFonts w:ascii="Times New Roman" w:hAnsi="Times New Roman" w:cs="Times New Roman"/>
          <w:bCs/>
          <w:sz w:val="28"/>
        </w:rPr>
        <w:t>ТОМСКИЙ ГОСУДАРСТВЕННЫЙ УНИВЕРСИТЕТ СИСТЕМ УПРАВЛЕНИЯ И РАДИОЭЛЕКТРОННИКИ (ТУСУР)</w:t>
      </w:r>
    </w:p>
    <w:p w14:paraId="472731A5" w14:textId="77777777" w:rsidR="00BC34AE" w:rsidRPr="00BC34AE" w:rsidRDefault="00BC34AE" w:rsidP="00BC34AE">
      <w:pPr>
        <w:pStyle w:val="af3"/>
        <w:spacing w:line="360" w:lineRule="auto"/>
        <w:rPr>
          <w:bCs/>
          <w:sz w:val="28"/>
        </w:rPr>
      </w:pPr>
      <w:r w:rsidRPr="00BC34AE">
        <w:rPr>
          <w:bCs/>
          <w:sz w:val="28"/>
        </w:rPr>
        <w:t>Экономическая математика, информатика и статистика (ЭМИС)</w:t>
      </w:r>
    </w:p>
    <w:p w14:paraId="45A84EDF" w14:textId="64A0C640" w:rsidR="00BC34AE" w:rsidRPr="008F212F" w:rsidRDefault="00E201A9" w:rsidP="00BC34AE">
      <w:pPr>
        <w:pStyle w:val="af3"/>
        <w:spacing w:before="2520" w:line="360" w:lineRule="auto"/>
        <w:rPr>
          <w:bCs/>
          <w:sz w:val="28"/>
        </w:rPr>
      </w:pPr>
      <w:r>
        <w:rPr>
          <w:bCs/>
          <w:sz w:val="28"/>
        </w:rPr>
        <w:t>П</w:t>
      </w:r>
      <w:r w:rsidR="00937C77">
        <w:rPr>
          <w:bCs/>
          <w:sz w:val="28"/>
        </w:rPr>
        <w:t>О</w:t>
      </w:r>
      <w:r w:rsidR="008F212F">
        <w:rPr>
          <w:bCs/>
          <w:sz w:val="28"/>
        </w:rPr>
        <w:t>ВТОРЕНИЕ ЯЗЫКА ПРОГРАММИРОВАНИЯ С</w:t>
      </w:r>
    </w:p>
    <w:p w14:paraId="64E6A93C" w14:textId="6AE0EEF6" w:rsidR="00B25E89" w:rsidRDefault="00BC34AE" w:rsidP="00B25E89">
      <w:pPr>
        <w:pStyle w:val="af3"/>
        <w:spacing w:line="360" w:lineRule="auto"/>
        <w:rPr>
          <w:bCs/>
          <w:sz w:val="28"/>
        </w:rPr>
      </w:pPr>
      <w:r>
        <w:rPr>
          <w:bCs/>
          <w:sz w:val="28"/>
        </w:rPr>
        <w:t xml:space="preserve">Отчёт по </w:t>
      </w:r>
      <w:r w:rsidR="00252F42">
        <w:rPr>
          <w:bCs/>
          <w:sz w:val="28"/>
        </w:rPr>
        <w:t>практической</w:t>
      </w:r>
      <w:r>
        <w:rPr>
          <w:bCs/>
          <w:sz w:val="28"/>
        </w:rPr>
        <w:t xml:space="preserve"> работе </w:t>
      </w:r>
    </w:p>
    <w:p w14:paraId="7FF75608" w14:textId="6761BECC" w:rsidR="00BC34AE" w:rsidRPr="00340589" w:rsidRDefault="00BC34AE" w:rsidP="00BC34AE">
      <w:pPr>
        <w:pStyle w:val="af3"/>
        <w:spacing w:after="600" w:line="360" w:lineRule="auto"/>
        <w:rPr>
          <w:bCs/>
          <w:sz w:val="28"/>
        </w:rPr>
      </w:pPr>
      <w:r>
        <w:rPr>
          <w:bCs/>
          <w:sz w:val="28"/>
        </w:rPr>
        <w:t>по дисциплине «</w:t>
      </w:r>
      <w:r w:rsidR="008F212F">
        <w:rPr>
          <w:bCs/>
          <w:sz w:val="28"/>
        </w:rPr>
        <w:t>Объектно-ориентированное программирование</w:t>
      </w:r>
      <w:r>
        <w:rPr>
          <w:bCs/>
          <w:sz w:val="28"/>
        </w:rPr>
        <w:t>»</w:t>
      </w:r>
    </w:p>
    <w:p w14:paraId="4EAC7F0B" w14:textId="35F8837F" w:rsidR="00BC34AE" w:rsidRDefault="00BC34AE" w:rsidP="00BC34AE">
      <w:pPr>
        <w:pStyle w:val="af3"/>
        <w:spacing w:line="360" w:lineRule="auto"/>
        <w:ind w:left="5245"/>
        <w:jc w:val="both"/>
        <w:rPr>
          <w:bCs/>
          <w:sz w:val="28"/>
        </w:rPr>
      </w:pPr>
      <w:r>
        <w:rPr>
          <w:bCs/>
          <w:sz w:val="28"/>
        </w:rPr>
        <w:t>Обучающи</w:t>
      </w:r>
      <w:r w:rsidR="00D60525">
        <w:rPr>
          <w:bCs/>
          <w:sz w:val="28"/>
        </w:rPr>
        <w:t>е</w:t>
      </w:r>
      <w:r>
        <w:rPr>
          <w:bCs/>
          <w:sz w:val="28"/>
        </w:rPr>
        <w:t>ся гр. 544-1</w:t>
      </w:r>
    </w:p>
    <w:p w14:paraId="5894FAF6" w14:textId="120DFCA8" w:rsidR="00252F42" w:rsidRDefault="0027254A" w:rsidP="008F212F">
      <w:pPr>
        <w:pStyle w:val="af3"/>
        <w:spacing w:line="360" w:lineRule="auto"/>
        <w:ind w:left="5245"/>
        <w:jc w:val="both"/>
        <w:rPr>
          <w:bCs/>
          <w:sz w:val="28"/>
        </w:rPr>
      </w:pPr>
      <w:r>
        <w:t xml:space="preserve">  </w:t>
      </w:r>
      <w:r w:rsidR="0024521D">
        <w:pict w14:anchorId="15DE5156">
          <v:shape id="Рисунок 9" o:spid="_x0000_i1026" type="#_x0000_t75" style="width:40.65pt;height:20pt;visibility:visible;mso-wrap-style:square">
            <v:imagedata r:id="rId8" o:title=""/>
          </v:shape>
        </w:pict>
      </w:r>
      <w:r w:rsidR="00BC34AE">
        <w:rPr>
          <w:bCs/>
          <w:sz w:val="28"/>
        </w:rPr>
        <w:t> А.М. Котлярова</w:t>
      </w:r>
    </w:p>
    <w:p w14:paraId="75B600C0" w14:textId="3963F6D5" w:rsidR="00B25E89" w:rsidRPr="00C461F7" w:rsidRDefault="00B25E89" w:rsidP="00252F42">
      <w:pPr>
        <w:pStyle w:val="af5"/>
        <w:spacing w:before="0" w:beforeAutospacing="0" w:after="0" w:afterAutospacing="0"/>
        <w:ind w:left="5245"/>
        <w:rPr>
          <w:rFonts w:ascii="Times New Roman" w:hAnsi="Times New Roman" w:cs="Times New Roman"/>
          <w:sz w:val="28"/>
        </w:rPr>
      </w:pPr>
      <w:r w:rsidRPr="00C461F7">
        <w:rPr>
          <w:rFonts w:ascii="Times New Roman" w:hAnsi="Times New Roman" w:cs="Times New Roman"/>
          <w:sz w:val="28"/>
        </w:rPr>
        <w:t>Руководитель</w:t>
      </w:r>
      <w:r>
        <w:rPr>
          <w:rFonts w:ascii="Times New Roman" w:hAnsi="Times New Roman" w:cs="Times New Roman"/>
          <w:sz w:val="28"/>
        </w:rPr>
        <w:t xml:space="preserve"> </w:t>
      </w:r>
      <w:r w:rsidRPr="00C461F7">
        <w:rPr>
          <w:rFonts w:ascii="Times New Roman" w:hAnsi="Times New Roman" w:cs="Times New Roman"/>
          <w:sz w:val="28"/>
        </w:rPr>
        <w:t>каф. ЭМИС ТУСУР</w:t>
      </w:r>
      <w:r w:rsidRPr="00C461F7">
        <w:rPr>
          <w:rFonts w:ascii="Times New Roman" w:hAnsi="Times New Roman" w:cs="Times New Roman"/>
          <w:sz w:val="28"/>
        </w:rPr>
        <w:br/>
        <w:t xml:space="preserve">___________ </w:t>
      </w:r>
      <w:r w:rsidR="008F212F">
        <w:rPr>
          <w:rFonts w:ascii="Times New Roman" w:hAnsi="Times New Roman" w:cs="Times New Roman"/>
          <w:sz w:val="28"/>
        </w:rPr>
        <w:t>Я.В. Костелей</w:t>
      </w:r>
    </w:p>
    <w:p w14:paraId="6247B577" w14:textId="77777777" w:rsidR="00BC34AE" w:rsidRDefault="00BC34AE" w:rsidP="00252F42">
      <w:pPr>
        <w:pStyle w:val="af3"/>
        <w:spacing w:line="360" w:lineRule="auto"/>
        <w:ind w:left="5245"/>
        <w:jc w:val="both"/>
        <w:rPr>
          <w:bCs/>
          <w:sz w:val="28"/>
        </w:rPr>
      </w:pPr>
      <w:r>
        <w:rPr>
          <w:bCs/>
          <w:sz w:val="28"/>
        </w:rPr>
        <w:t>______</w:t>
      </w:r>
    </w:p>
    <w:p w14:paraId="74098FD6" w14:textId="0DB8AB50" w:rsidR="00F06F6C" w:rsidRDefault="00BC34AE" w:rsidP="008F212F">
      <w:pPr>
        <w:pStyle w:val="af3"/>
        <w:spacing w:before="3240" w:line="360" w:lineRule="auto"/>
        <w:rPr>
          <w:bCs/>
          <w:sz w:val="28"/>
        </w:rPr>
      </w:pPr>
      <w:r>
        <w:rPr>
          <w:bCs/>
          <w:sz w:val="28"/>
        </w:rPr>
        <w:t>Томск 202</w:t>
      </w:r>
      <w:r w:rsidR="00616091">
        <w:rPr>
          <w:bCs/>
          <w:sz w:val="28"/>
        </w:rPr>
        <w:t>5</w:t>
      </w:r>
      <w:r>
        <w:rPr>
          <w:bCs/>
          <w:sz w:val="28"/>
        </w:rPr>
        <w:t xml:space="preserve"> г.</w:t>
      </w:r>
    </w:p>
    <w:p w14:paraId="61405B27" w14:textId="2496FECB" w:rsidR="00E201A9" w:rsidRDefault="00CA7728" w:rsidP="00EE4411">
      <w:pPr>
        <w:pStyle w:val="af3"/>
        <w:spacing w:line="360" w:lineRule="auto"/>
        <w:ind w:firstLine="709"/>
        <w:jc w:val="both"/>
        <w:rPr>
          <w:sz w:val="24"/>
          <w:szCs w:val="22"/>
        </w:rPr>
      </w:pPr>
      <w:r>
        <w:rPr>
          <w:sz w:val="28"/>
        </w:rPr>
        <w:lastRenderedPageBreak/>
        <w:t xml:space="preserve">Целью данной лабораторной работы является </w:t>
      </w:r>
      <w:r>
        <w:rPr>
          <w:sz w:val="28"/>
          <w:szCs w:val="22"/>
        </w:rPr>
        <w:t>н</w:t>
      </w:r>
      <w:r w:rsidRPr="00CA7728">
        <w:rPr>
          <w:sz w:val="28"/>
          <w:szCs w:val="22"/>
        </w:rPr>
        <w:t>еобходимо</w:t>
      </w:r>
      <w:r>
        <w:rPr>
          <w:sz w:val="28"/>
          <w:szCs w:val="22"/>
        </w:rPr>
        <w:t>сть</w:t>
      </w:r>
      <w:r w:rsidRPr="00CA7728">
        <w:rPr>
          <w:sz w:val="28"/>
          <w:szCs w:val="22"/>
        </w:rPr>
        <w:t xml:space="preserve"> изучить материал по консольному вводу-выводу в языке программирования С и написа</w:t>
      </w:r>
      <w:r>
        <w:rPr>
          <w:sz w:val="28"/>
          <w:szCs w:val="22"/>
        </w:rPr>
        <w:t xml:space="preserve">ние </w:t>
      </w:r>
      <w:r w:rsidRPr="00CA7728">
        <w:rPr>
          <w:sz w:val="28"/>
          <w:szCs w:val="22"/>
        </w:rPr>
        <w:t>консольно</w:t>
      </w:r>
      <w:r>
        <w:rPr>
          <w:sz w:val="28"/>
          <w:szCs w:val="22"/>
        </w:rPr>
        <w:t>го</w:t>
      </w:r>
      <w:r w:rsidRPr="00CA7728">
        <w:rPr>
          <w:sz w:val="28"/>
          <w:szCs w:val="22"/>
        </w:rPr>
        <w:t xml:space="preserve"> приложени</w:t>
      </w:r>
      <w:r>
        <w:rPr>
          <w:sz w:val="28"/>
          <w:szCs w:val="22"/>
        </w:rPr>
        <w:t>я</w:t>
      </w:r>
      <w:r w:rsidRPr="00CA7728">
        <w:rPr>
          <w:sz w:val="28"/>
          <w:szCs w:val="22"/>
        </w:rPr>
        <w:t>.</w:t>
      </w:r>
    </w:p>
    <w:p w14:paraId="4FB96DEA" w14:textId="797A4A05" w:rsidR="00EE4411" w:rsidRDefault="00EE4411" w:rsidP="00EE4411">
      <w:pPr>
        <w:pStyle w:val="af3"/>
        <w:spacing w:line="360" w:lineRule="auto"/>
        <w:ind w:firstLine="709"/>
        <w:jc w:val="both"/>
        <w:rPr>
          <w:sz w:val="28"/>
          <w:szCs w:val="22"/>
        </w:rPr>
      </w:pPr>
      <w:r>
        <w:rPr>
          <w:sz w:val="28"/>
        </w:rPr>
        <w:t>Задача</w:t>
      </w:r>
      <w:r w:rsidR="002D7DD8">
        <w:rPr>
          <w:sz w:val="28"/>
        </w:rPr>
        <w:t xml:space="preserve">: </w:t>
      </w:r>
      <w:r w:rsidR="002D7DD8">
        <w:rPr>
          <w:sz w:val="28"/>
          <w:szCs w:val="22"/>
        </w:rPr>
        <w:t>п</w:t>
      </w:r>
      <w:r w:rsidR="002D7DD8" w:rsidRPr="002D7DD8">
        <w:rPr>
          <w:sz w:val="28"/>
          <w:szCs w:val="22"/>
        </w:rPr>
        <w:t>оступает последовательность целых положительных чисел. 0 – конец последовательности. Определить количество простых чисел в последовательности. Натуральное число N называется простым, если оно делится без остатка только на единицу и на само себя. Число 13 – простое, так как делится только на 1 и 13, а число 12 таковым не является, так как делится на 1, 2, 3, 4, 6 и 12. Использовать функции «printf» и «scanf».</w:t>
      </w:r>
    </w:p>
    <w:p w14:paraId="661047C2" w14:textId="26E522BF" w:rsidR="002D4BD8" w:rsidRDefault="002D4BD8" w:rsidP="00EE4411">
      <w:pPr>
        <w:pStyle w:val="af3"/>
        <w:spacing w:line="360" w:lineRule="auto"/>
        <w:ind w:firstLine="709"/>
        <w:jc w:val="both"/>
        <w:rPr>
          <w:sz w:val="28"/>
          <w:szCs w:val="22"/>
        </w:rPr>
      </w:pPr>
      <w:r>
        <w:rPr>
          <w:sz w:val="28"/>
          <w:szCs w:val="22"/>
        </w:rPr>
        <w:t>Ход работы.</w:t>
      </w:r>
    </w:p>
    <w:p w14:paraId="6203416A" w14:textId="000AD877" w:rsidR="000B454B" w:rsidRPr="00CA398E" w:rsidRDefault="000B454B" w:rsidP="00CA398E">
      <w:pPr>
        <w:pStyle w:val="af3"/>
        <w:numPr>
          <w:ilvl w:val="0"/>
          <w:numId w:val="26"/>
        </w:numPr>
        <w:spacing w:line="360" w:lineRule="auto"/>
        <w:ind w:left="0" w:firstLine="709"/>
        <w:jc w:val="both"/>
        <w:rPr>
          <w:sz w:val="24"/>
          <w:szCs w:val="22"/>
        </w:rPr>
      </w:pPr>
      <w:r>
        <w:rPr>
          <w:sz w:val="28"/>
        </w:rPr>
        <w:t xml:space="preserve">В </w:t>
      </w:r>
      <w:r>
        <w:rPr>
          <w:sz w:val="28"/>
          <w:lang w:val="en-US"/>
        </w:rPr>
        <w:t>main</w:t>
      </w:r>
      <w:r w:rsidRPr="000B454B">
        <w:rPr>
          <w:sz w:val="28"/>
        </w:rPr>
        <w:t xml:space="preserve"> </w:t>
      </w:r>
      <w:r>
        <w:rPr>
          <w:sz w:val="28"/>
        </w:rPr>
        <w:t xml:space="preserve">вводится последовательность чисел через </w:t>
      </w:r>
      <w:r>
        <w:rPr>
          <w:sz w:val="28"/>
          <w:lang w:val="en-US"/>
        </w:rPr>
        <w:t>printf</w:t>
      </w:r>
      <w:r>
        <w:rPr>
          <w:sz w:val="28"/>
        </w:rPr>
        <w:t xml:space="preserve"> в цикле </w:t>
      </w:r>
      <w:r>
        <w:rPr>
          <w:sz w:val="28"/>
          <w:lang w:val="en-US"/>
        </w:rPr>
        <w:t>while</w:t>
      </w:r>
      <w:r w:rsidRPr="000B454B">
        <w:rPr>
          <w:sz w:val="28"/>
        </w:rPr>
        <w:t xml:space="preserve"> </w:t>
      </w:r>
      <w:r>
        <w:rPr>
          <w:sz w:val="28"/>
        </w:rPr>
        <w:t xml:space="preserve">с постоянным значением </w:t>
      </w:r>
      <w:r>
        <w:rPr>
          <w:sz w:val="28"/>
          <w:lang w:val="en-US"/>
        </w:rPr>
        <w:t>True</w:t>
      </w:r>
      <w:r>
        <w:rPr>
          <w:sz w:val="28"/>
        </w:rPr>
        <w:t xml:space="preserve">, цикл работает до прерывания </w:t>
      </w:r>
      <w:r>
        <w:rPr>
          <w:sz w:val="28"/>
          <w:lang w:val="en-US"/>
        </w:rPr>
        <w:t>break</w:t>
      </w:r>
      <w:r w:rsidRPr="000B454B">
        <w:rPr>
          <w:sz w:val="28"/>
        </w:rPr>
        <w:t xml:space="preserve"> </w:t>
      </w:r>
      <w:r>
        <w:rPr>
          <w:sz w:val="28"/>
        </w:rPr>
        <w:t>(если появляется 0).</w:t>
      </w:r>
      <w:r w:rsidR="00CA398E">
        <w:rPr>
          <w:sz w:val="24"/>
          <w:szCs w:val="22"/>
        </w:rPr>
        <w:t xml:space="preserve"> </w:t>
      </w:r>
      <w:r w:rsidR="00FB5A8B" w:rsidRPr="00CA398E">
        <w:rPr>
          <w:sz w:val="28"/>
        </w:rPr>
        <w:t>Есть условия, проверяющие корректность ввода данных. Например</w:t>
      </w:r>
      <w:r w:rsidR="0024521D" w:rsidRPr="00CA398E">
        <w:rPr>
          <w:sz w:val="28"/>
        </w:rPr>
        <w:t>,</w:t>
      </w:r>
      <w:r w:rsidR="00FB5A8B" w:rsidRPr="00CA398E">
        <w:rPr>
          <w:sz w:val="28"/>
        </w:rPr>
        <w:t xml:space="preserve"> введено ли положительное число и не отправлена ли пустая строка.</w:t>
      </w:r>
    </w:p>
    <w:p w14:paraId="3F72B003" w14:textId="7F5C318F" w:rsidR="002D4BD8" w:rsidRPr="005F66E5" w:rsidRDefault="000B454B" w:rsidP="000B454B">
      <w:pPr>
        <w:pStyle w:val="af3"/>
        <w:numPr>
          <w:ilvl w:val="0"/>
          <w:numId w:val="26"/>
        </w:numPr>
        <w:spacing w:line="360" w:lineRule="auto"/>
        <w:ind w:left="0" w:firstLine="709"/>
        <w:jc w:val="both"/>
        <w:rPr>
          <w:sz w:val="24"/>
          <w:szCs w:val="22"/>
        </w:rPr>
      </w:pPr>
      <w:r>
        <w:rPr>
          <w:sz w:val="28"/>
          <w:szCs w:val="22"/>
        </w:rPr>
        <w:t>Создана</w:t>
      </w:r>
      <w:r w:rsidRPr="000B454B">
        <w:rPr>
          <w:sz w:val="28"/>
          <w:szCs w:val="22"/>
        </w:rPr>
        <w:t xml:space="preserve"> </w:t>
      </w:r>
      <w:r>
        <w:rPr>
          <w:sz w:val="28"/>
          <w:szCs w:val="22"/>
        </w:rPr>
        <w:t>функция</w:t>
      </w:r>
      <w:r w:rsidRPr="000B454B">
        <w:rPr>
          <w:sz w:val="28"/>
          <w:szCs w:val="22"/>
        </w:rPr>
        <w:t xml:space="preserve"> </w:t>
      </w:r>
      <w:r w:rsidRPr="000B454B">
        <w:rPr>
          <w:sz w:val="28"/>
          <w:szCs w:val="22"/>
          <w:lang w:val="en-US"/>
        </w:rPr>
        <w:t>calcul</w:t>
      </w:r>
      <w:r w:rsidRPr="000B454B">
        <w:rPr>
          <w:sz w:val="28"/>
          <w:szCs w:val="22"/>
        </w:rPr>
        <w:t>_</w:t>
      </w:r>
      <w:r w:rsidRPr="000B454B">
        <w:rPr>
          <w:sz w:val="28"/>
          <w:szCs w:val="22"/>
          <w:lang w:val="en-US"/>
        </w:rPr>
        <w:t>prime</w:t>
      </w:r>
      <w:r w:rsidRPr="000B454B">
        <w:rPr>
          <w:sz w:val="28"/>
          <w:szCs w:val="22"/>
        </w:rPr>
        <w:t>(</w:t>
      </w:r>
      <w:r>
        <w:rPr>
          <w:sz w:val="28"/>
          <w:szCs w:val="22"/>
        </w:rPr>
        <w:t>) для проверки является ли число прост</w:t>
      </w:r>
      <w:r w:rsidR="00926763">
        <w:rPr>
          <w:sz w:val="28"/>
          <w:szCs w:val="22"/>
        </w:rPr>
        <w:t>ым</w:t>
      </w:r>
      <w:r>
        <w:rPr>
          <w:sz w:val="28"/>
          <w:szCs w:val="22"/>
        </w:rPr>
        <w:t xml:space="preserve">. В функцию поступает параметр </w:t>
      </w:r>
      <w:r>
        <w:rPr>
          <w:sz w:val="28"/>
          <w:szCs w:val="22"/>
          <w:lang w:val="en-US"/>
        </w:rPr>
        <w:t>n</w:t>
      </w:r>
      <w:r w:rsidRPr="000B454B">
        <w:rPr>
          <w:sz w:val="28"/>
          <w:szCs w:val="22"/>
        </w:rPr>
        <w:t xml:space="preserve"> </w:t>
      </w:r>
      <w:r>
        <w:rPr>
          <w:sz w:val="28"/>
          <w:szCs w:val="22"/>
        </w:rPr>
        <w:t xml:space="preserve">с типом данных </w:t>
      </w:r>
      <w:r>
        <w:rPr>
          <w:sz w:val="28"/>
          <w:szCs w:val="22"/>
          <w:lang w:val="en-US"/>
        </w:rPr>
        <w:t>int</w:t>
      </w:r>
      <w:r w:rsidRPr="000B454B">
        <w:rPr>
          <w:sz w:val="28"/>
          <w:szCs w:val="22"/>
        </w:rPr>
        <w:t>.</w:t>
      </w:r>
    </w:p>
    <w:p w14:paraId="100467FD" w14:textId="742406F0" w:rsidR="005F66E5" w:rsidRPr="0024521D" w:rsidRDefault="005F66E5" w:rsidP="000B454B">
      <w:pPr>
        <w:pStyle w:val="af3"/>
        <w:numPr>
          <w:ilvl w:val="0"/>
          <w:numId w:val="26"/>
        </w:numPr>
        <w:spacing w:line="360" w:lineRule="auto"/>
        <w:ind w:left="0" w:firstLine="709"/>
        <w:jc w:val="both"/>
        <w:rPr>
          <w:sz w:val="24"/>
          <w:szCs w:val="22"/>
        </w:rPr>
      </w:pPr>
      <w:r>
        <w:rPr>
          <w:sz w:val="28"/>
          <w:szCs w:val="22"/>
        </w:rPr>
        <w:t xml:space="preserve">Выводим количество простых чисел. </w:t>
      </w:r>
      <w:r>
        <w:rPr>
          <w:sz w:val="28"/>
          <w:szCs w:val="22"/>
          <w:lang w:val="en-US"/>
        </w:rPr>
        <w:t>Sleep</w:t>
      </w:r>
      <w:r w:rsidRPr="005F66E5">
        <w:rPr>
          <w:sz w:val="28"/>
          <w:szCs w:val="22"/>
        </w:rPr>
        <w:t xml:space="preserve"> </w:t>
      </w:r>
      <w:r>
        <w:rPr>
          <w:sz w:val="28"/>
          <w:szCs w:val="22"/>
        </w:rPr>
        <w:t>дает задержку</w:t>
      </w:r>
      <w:r w:rsidR="0024521D">
        <w:rPr>
          <w:sz w:val="28"/>
          <w:szCs w:val="22"/>
        </w:rPr>
        <w:t>.</w:t>
      </w:r>
    </w:p>
    <w:p w14:paraId="23E586C4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808080"/>
          <w:sz w:val="18"/>
          <w:szCs w:val="18"/>
          <w:highlight w:val="white"/>
        </w:rPr>
        <w:t>#include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24239D">
        <w:rPr>
          <w:rFonts w:ascii="Courier New" w:hAnsi="Courier New" w:cs="Courier New"/>
          <w:color w:val="A31515"/>
          <w:sz w:val="18"/>
          <w:szCs w:val="18"/>
          <w:highlight w:val="white"/>
        </w:rPr>
        <w:t>&lt;iostream&gt;</w:t>
      </w:r>
    </w:p>
    <w:p w14:paraId="376FC447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808080"/>
          <w:sz w:val="18"/>
          <w:szCs w:val="18"/>
          <w:highlight w:val="white"/>
        </w:rPr>
        <w:t>#include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24239D">
        <w:rPr>
          <w:rFonts w:ascii="Courier New" w:hAnsi="Courier New" w:cs="Courier New"/>
          <w:color w:val="A31515"/>
          <w:sz w:val="18"/>
          <w:szCs w:val="18"/>
          <w:highlight w:val="white"/>
        </w:rPr>
        <w:t>&lt;stdio.h&gt;</w:t>
      </w:r>
    </w:p>
    <w:p w14:paraId="32D9263E" w14:textId="2E837E55" w:rsidR="0024521D" w:rsidRPr="0024239D" w:rsidRDefault="0024521D" w:rsidP="0024239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808080"/>
          <w:sz w:val="18"/>
          <w:szCs w:val="18"/>
          <w:highlight w:val="white"/>
        </w:rPr>
        <w:t>#include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24239D">
        <w:rPr>
          <w:rFonts w:ascii="Courier New" w:hAnsi="Courier New" w:cs="Courier New"/>
          <w:color w:val="A31515"/>
          <w:sz w:val="18"/>
          <w:szCs w:val="18"/>
          <w:highlight w:val="white"/>
        </w:rPr>
        <w:t>"windows.h"</w:t>
      </w:r>
    </w:p>
    <w:p w14:paraId="4F9CF8BB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24239D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bool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calcul_prime(</w:t>
      </w:r>
      <w:r w:rsidRPr="0024239D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int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</w:t>
      </w:r>
      <w:r w:rsidRPr="0024239D">
        <w:rPr>
          <w:rFonts w:ascii="Courier New" w:hAnsi="Courier New" w:cs="Courier New"/>
          <w:color w:val="808080"/>
          <w:sz w:val="18"/>
          <w:szCs w:val="18"/>
          <w:highlight w:val="white"/>
          <w:lang w:val="en-US"/>
        </w:rPr>
        <w:t>n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)</w:t>
      </w:r>
    </w:p>
    <w:p w14:paraId="53FF0077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>{</w:t>
      </w:r>
    </w:p>
    <w:p w14:paraId="78C1A999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FF"/>
          <w:sz w:val="18"/>
          <w:szCs w:val="18"/>
          <w:highlight w:val="white"/>
        </w:rPr>
        <w:t>if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(</w:t>
      </w:r>
      <w:r w:rsidRPr="0024239D">
        <w:rPr>
          <w:rFonts w:ascii="Courier New" w:hAnsi="Courier New" w:cs="Courier New"/>
          <w:color w:val="808080"/>
          <w:sz w:val="18"/>
          <w:szCs w:val="18"/>
          <w:highlight w:val="white"/>
        </w:rPr>
        <w:t>n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&lt;= 1) </w:t>
      </w:r>
      <w:r w:rsidRPr="0024239D">
        <w:rPr>
          <w:rFonts w:ascii="Courier New" w:hAnsi="Courier New" w:cs="Courier New"/>
          <w:color w:val="0000FF"/>
          <w:sz w:val="18"/>
          <w:szCs w:val="18"/>
          <w:highlight w:val="white"/>
        </w:rPr>
        <w:t>return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0; </w:t>
      </w:r>
      <w:r w:rsidRPr="0024239D">
        <w:rPr>
          <w:rFonts w:ascii="Courier New" w:hAnsi="Courier New" w:cs="Courier New"/>
          <w:color w:val="008000"/>
          <w:sz w:val="18"/>
          <w:szCs w:val="18"/>
          <w:highlight w:val="white"/>
        </w:rPr>
        <w:t>// не простые числа (меньше 1)</w:t>
      </w:r>
    </w:p>
    <w:p w14:paraId="389440A7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FF"/>
          <w:sz w:val="18"/>
          <w:szCs w:val="18"/>
          <w:highlight w:val="white"/>
        </w:rPr>
        <w:t>if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(</w:t>
      </w:r>
      <w:r w:rsidRPr="0024239D">
        <w:rPr>
          <w:rFonts w:ascii="Courier New" w:hAnsi="Courier New" w:cs="Courier New"/>
          <w:color w:val="808080"/>
          <w:sz w:val="18"/>
          <w:szCs w:val="18"/>
          <w:highlight w:val="white"/>
        </w:rPr>
        <w:t>n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== 2) </w:t>
      </w:r>
      <w:r w:rsidRPr="0024239D">
        <w:rPr>
          <w:rFonts w:ascii="Courier New" w:hAnsi="Courier New" w:cs="Courier New"/>
          <w:color w:val="0000FF"/>
          <w:sz w:val="18"/>
          <w:szCs w:val="18"/>
          <w:highlight w:val="white"/>
        </w:rPr>
        <w:t>return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1; </w:t>
      </w:r>
      <w:r w:rsidRPr="0024239D">
        <w:rPr>
          <w:rFonts w:ascii="Courier New" w:hAnsi="Courier New" w:cs="Courier New"/>
          <w:color w:val="008000"/>
          <w:sz w:val="18"/>
          <w:szCs w:val="18"/>
          <w:highlight w:val="white"/>
        </w:rPr>
        <w:t>// 2 - простое число</w:t>
      </w:r>
    </w:p>
    <w:p w14:paraId="1D59E5BB" w14:textId="75683780" w:rsidR="0024239D" w:rsidRPr="0024239D" w:rsidRDefault="0024521D" w:rsidP="0024239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FF"/>
          <w:sz w:val="18"/>
          <w:szCs w:val="18"/>
          <w:highlight w:val="white"/>
        </w:rPr>
        <w:t>if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(</w:t>
      </w:r>
      <w:r w:rsidRPr="0024239D">
        <w:rPr>
          <w:rFonts w:ascii="Courier New" w:hAnsi="Courier New" w:cs="Courier New"/>
          <w:color w:val="808080"/>
          <w:sz w:val="18"/>
          <w:szCs w:val="18"/>
          <w:highlight w:val="white"/>
        </w:rPr>
        <w:t>n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% 2 == 0) </w:t>
      </w:r>
      <w:r w:rsidRPr="0024239D">
        <w:rPr>
          <w:rFonts w:ascii="Courier New" w:hAnsi="Courier New" w:cs="Courier New"/>
          <w:color w:val="0000FF"/>
          <w:sz w:val="18"/>
          <w:szCs w:val="18"/>
          <w:highlight w:val="white"/>
        </w:rPr>
        <w:t>return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0; </w:t>
      </w:r>
      <w:r w:rsidRPr="0024239D">
        <w:rPr>
          <w:rFonts w:ascii="Courier New" w:hAnsi="Courier New" w:cs="Courier New"/>
          <w:color w:val="008000"/>
          <w:sz w:val="18"/>
          <w:szCs w:val="18"/>
          <w:highlight w:val="white"/>
        </w:rPr>
        <w:t>// четные числа больше 2 не простые</w:t>
      </w:r>
    </w:p>
    <w:p w14:paraId="539B7CB3" w14:textId="59EABCCD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for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(</w:t>
      </w:r>
      <w:r w:rsidRPr="0024239D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int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i = 3; i * i &lt;= </w:t>
      </w:r>
      <w:r w:rsidRPr="0024239D">
        <w:rPr>
          <w:rFonts w:ascii="Courier New" w:hAnsi="Courier New" w:cs="Courier New"/>
          <w:color w:val="808080"/>
          <w:sz w:val="18"/>
          <w:szCs w:val="18"/>
          <w:highlight w:val="white"/>
          <w:lang w:val="en-US"/>
        </w:rPr>
        <w:t>n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; i += 2) {</w:t>
      </w:r>
    </w:p>
    <w:p w14:paraId="0F0BCD1A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ab/>
      </w:r>
      <w:r w:rsidRPr="0024239D">
        <w:rPr>
          <w:rFonts w:ascii="Courier New" w:hAnsi="Courier New" w:cs="Courier New"/>
          <w:color w:val="0000FF"/>
          <w:sz w:val="18"/>
          <w:szCs w:val="18"/>
          <w:highlight w:val="white"/>
        </w:rPr>
        <w:t>if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(</w:t>
      </w:r>
      <w:r w:rsidRPr="0024239D">
        <w:rPr>
          <w:rFonts w:ascii="Courier New" w:hAnsi="Courier New" w:cs="Courier New"/>
          <w:color w:val="808080"/>
          <w:sz w:val="18"/>
          <w:szCs w:val="18"/>
          <w:highlight w:val="white"/>
        </w:rPr>
        <w:t>n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% i == 0) {</w:t>
      </w:r>
    </w:p>
    <w:p w14:paraId="52C80B67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FF"/>
          <w:sz w:val="18"/>
          <w:szCs w:val="18"/>
          <w:highlight w:val="white"/>
        </w:rPr>
        <w:t>return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0; </w:t>
      </w:r>
      <w:r w:rsidRPr="0024239D">
        <w:rPr>
          <w:rFonts w:ascii="Courier New" w:hAnsi="Courier New" w:cs="Courier New"/>
          <w:color w:val="008000"/>
          <w:sz w:val="18"/>
          <w:szCs w:val="18"/>
          <w:highlight w:val="white"/>
        </w:rPr>
        <w:t>// нашли делитель - число не простое</w:t>
      </w:r>
    </w:p>
    <w:p w14:paraId="5F6A47A8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  <w:t>}</w:t>
      </w:r>
    </w:p>
    <w:p w14:paraId="78AAB391" w14:textId="3A262701" w:rsidR="0024521D" w:rsidRPr="0024239D" w:rsidRDefault="0024521D" w:rsidP="0024239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  <w:t>}</w:t>
      </w:r>
    </w:p>
    <w:p w14:paraId="47B7B344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FF"/>
          <w:sz w:val="18"/>
          <w:szCs w:val="18"/>
          <w:highlight w:val="white"/>
        </w:rPr>
        <w:t>return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1; </w:t>
      </w:r>
      <w:r w:rsidRPr="0024239D">
        <w:rPr>
          <w:rFonts w:ascii="Courier New" w:hAnsi="Courier New" w:cs="Courier New"/>
          <w:color w:val="008000"/>
          <w:sz w:val="18"/>
          <w:szCs w:val="18"/>
          <w:highlight w:val="white"/>
        </w:rPr>
        <w:t>// делителей не найдено - число простое</w:t>
      </w:r>
    </w:p>
    <w:p w14:paraId="218DB59B" w14:textId="1CCF07EF" w:rsidR="0024521D" w:rsidRPr="0024239D" w:rsidRDefault="0024521D" w:rsidP="0024239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>}</w:t>
      </w:r>
    </w:p>
    <w:p w14:paraId="547CD12D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24239D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int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main()</w:t>
      </w:r>
    </w:p>
    <w:p w14:paraId="53718B54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{</w:t>
      </w:r>
    </w:p>
    <w:p w14:paraId="4AA87A98" w14:textId="4D701CDD" w:rsidR="0024521D" w:rsidRPr="0024239D" w:rsidRDefault="0024521D" w:rsidP="0024239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ab/>
        <w:t>setlocale(</w:t>
      </w:r>
      <w:r w:rsidRPr="0024239D">
        <w:rPr>
          <w:rFonts w:ascii="Courier New" w:hAnsi="Courier New" w:cs="Courier New"/>
          <w:color w:val="6F008A"/>
          <w:sz w:val="18"/>
          <w:szCs w:val="18"/>
          <w:highlight w:val="white"/>
          <w:lang w:val="en-US"/>
        </w:rPr>
        <w:t>LC_ALL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, </w:t>
      </w:r>
      <w:r w:rsidRPr="0024239D">
        <w:rPr>
          <w:rFonts w:ascii="Courier New" w:hAnsi="Courier New" w:cs="Courier New"/>
          <w:color w:val="A31515"/>
          <w:sz w:val="18"/>
          <w:szCs w:val="18"/>
          <w:highlight w:val="white"/>
          <w:lang w:val="en-US"/>
        </w:rPr>
        <w:t>"Russian"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>);</w:t>
      </w:r>
    </w:p>
    <w:p w14:paraId="4A1D5725" w14:textId="6110173C" w:rsidR="0024521D" w:rsidRPr="0024239D" w:rsidRDefault="0024521D" w:rsidP="0024239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lastRenderedPageBreak/>
        <w:tab/>
      </w:r>
      <w:r w:rsidRPr="0024239D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int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prime_num, count_prime_num = 0;</w:t>
      </w:r>
    </w:p>
    <w:p w14:paraId="6CB59699" w14:textId="5E189A97" w:rsidR="0024521D" w:rsidRPr="0024239D" w:rsidRDefault="0024521D" w:rsidP="0024239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>printf(</w:t>
      </w:r>
      <w:r w:rsidRPr="0024239D">
        <w:rPr>
          <w:rFonts w:ascii="Courier New" w:hAnsi="Courier New" w:cs="Courier New"/>
          <w:color w:val="A31515"/>
          <w:sz w:val="18"/>
          <w:szCs w:val="18"/>
          <w:highlight w:val="white"/>
        </w:rPr>
        <w:t>"Введите последовательность целых положительных чисел (0 - конец):\n"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>);</w:t>
      </w:r>
    </w:p>
    <w:p w14:paraId="0D5F4E0B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FF"/>
          <w:sz w:val="18"/>
          <w:szCs w:val="18"/>
          <w:highlight w:val="white"/>
        </w:rPr>
        <w:t>while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(1)</w:t>
      </w:r>
    </w:p>
    <w:p w14:paraId="1C41A330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  <w:t>{</w:t>
      </w:r>
    </w:p>
    <w:p w14:paraId="271ED1D0" w14:textId="5ABEA04D" w:rsidR="0024521D" w:rsidRPr="0024239D" w:rsidRDefault="0024521D" w:rsidP="0024239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FF"/>
          <w:sz w:val="18"/>
          <w:szCs w:val="18"/>
          <w:highlight w:val="white"/>
        </w:rPr>
        <w:t>while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(getchar() != </w:t>
      </w:r>
      <w:r w:rsidRPr="0024239D">
        <w:rPr>
          <w:rFonts w:ascii="Courier New" w:hAnsi="Courier New" w:cs="Courier New"/>
          <w:color w:val="A31515"/>
          <w:sz w:val="18"/>
          <w:szCs w:val="18"/>
          <w:highlight w:val="white"/>
        </w:rPr>
        <w:t>'\n'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>);</w:t>
      </w:r>
    </w:p>
    <w:p w14:paraId="6463CFB5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  <w:t>printf(</w:t>
      </w:r>
      <w:r w:rsidRPr="0024239D">
        <w:rPr>
          <w:rFonts w:ascii="Courier New" w:hAnsi="Courier New" w:cs="Courier New"/>
          <w:color w:val="A31515"/>
          <w:sz w:val="18"/>
          <w:szCs w:val="18"/>
          <w:highlight w:val="white"/>
        </w:rPr>
        <w:t>"Введите число: "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>);</w:t>
      </w:r>
    </w:p>
    <w:p w14:paraId="096161BC" w14:textId="49F09A04" w:rsidR="0024521D" w:rsidRPr="0024239D" w:rsidRDefault="0024521D" w:rsidP="0024239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FF"/>
          <w:sz w:val="18"/>
          <w:szCs w:val="18"/>
          <w:highlight w:val="white"/>
        </w:rPr>
        <w:t>int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argsc = scanf_s(</w:t>
      </w:r>
      <w:r w:rsidRPr="0024239D">
        <w:rPr>
          <w:rFonts w:ascii="Courier New" w:hAnsi="Courier New" w:cs="Courier New"/>
          <w:color w:val="A31515"/>
          <w:sz w:val="18"/>
          <w:szCs w:val="18"/>
          <w:highlight w:val="white"/>
        </w:rPr>
        <w:t>"%d"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, &amp;prime_num); </w:t>
      </w:r>
      <w:r w:rsidRPr="0024239D">
        <w:rPr>
          <w:rFonts w:ascii="Courier New" w:hAnsi="Courier New" w:cs="Courier New"/>
          <w:color w:val="008000"/>
          <w:sz w:val="18"/>
          <w:szCs w:val="18"/>
          <w:highlight w:val="white"/>
        </w:rPr>
        <w:t>// Считываем с клавиатуры значение и присваиваем пер.</w:t>
      </w:r>
    </w:p>
    <w:p w14:paraId="77EF21F1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FF"/>
          <w:sz w:val="18"/>
          <w:szCs w:val="18"/>
          <w:highlight w:val="white"/>
        </w:rPr>
        <w:t>if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(argsc == 0)</w:t>
      </w:r>
    </w:p>
    <w:p w14:paraId="2BF600AE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  <w:t>{</w:t>
      </w:r>
    </w:p>
    <w:p w14:paraId="1784DCDE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  <w:t>printf(</w:t>
      </w:r>
      <w:r w:rsidRPr="0024239D">
        <w:rPr>
          <w:rFonts w:ascii="Courier New" w:hAnsi="Courier New" w:cs="Courier New"/>
          <w:color w:val="A31515"/>
          <w:sz w:val="18"/>
          <w:szCs w:val="18"/>
          <w:highlight w:val="white"/>
        </w:rPr>
        <w:t>"Ошибка: введите число в корректном формате!\n"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>);</w:t>
      </w:r>
    </w:p>
    <w:p w14:paraId="5F19F954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FF"/>
          <w:sz w:val="18"/>
          <w:szCs w:val="18"/>
          <w:highlight w:val="white"/>
        </w:rPr>
        <w:t>continue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>;</w:t>
      </w:r>
    </w:p>
    <w:p w14:paraId="027EECB4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  <w:t>}</w:t>
      </w:r>
    </w:p>
    <w:p w14:paraId="5A4B590E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17A4599D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8000"/>
          <w:sz w:val="18"/>
          <w:szCs w:val="18"/>
          <w:highlight w:val="white"/>
        </w:rPr>
        <w:t>// Проверяем, что число положительное (кроме 0)</w:t>
      </w:r>
    </w:p>
    <w:p w14:paraId="170E9941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FF"/>
          <w:sz w:val="18"/>
          <w:szCs w:val="18"/>
          <w:highlight w:val="white"/>
        </w:rPr>
        <w:t>if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(prime_num &lt; 0)</w:t>
      </w:r>
    </w:p>
    <w:p w14:paraId="261A1574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  <w:t>{</w:t>
      </w:r>
    </w:p>
    <w:p w14:paraId="51B5B784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  <w:t>printf(</w:t>
      </w:r>
      <w:r w:rsidRPr="0024239D">
        <w:rPr>
          <w:rFonts w:ascii="Courier New" w:hAnsi="Courier New" w:cs="Courier New"/>
          <w:color w:val="A31515"/>
          <w:sz w:val="18"/>
          <w:szCs w:val="18"/>
          <w:highlight w:val="white"/>
        </w:rPr>
        <w:t>"Ошибка: введите положительное число!\n"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>);</w:t>
      </w:r>
    </w:p>
    <w:p w14:paraId="434E1B85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FF"/>
          <w:sz w:val="18"/>
          <w:szCs w:val="18"/>
          <w:highlight w:val="white"/>
        </w:rPr>
        <w:t>continue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>;</w:t>
      </w:r>
    </w:p>
    <w:p w14:paraId="7932FF1E" w14:textId="31E598D2" w:rsidR="0024521D" w:rsidRPr="0024239D" w:rsidRDefault="0024521D" w:rsidP="005757D0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  <w:t>}</w:t>
      </w:r>
    </w:p>
    <w:p w14:paraId="3472101E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8000"/>
          <w:sz w:val="18"/>
          <w:szCs w:val="18"/>
          <w:highlight w:val="white"/>
        </w:rPr>
        <w:t>// Если введен 0 - выходим из цикла</w:t>
      </w:r>
    </w:p>
    <w:p w14:paraId="16E1303C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FF"/>
          <w:sz w:val="18"/>
          <w:szCs w:val="18"/>
          <w:highlight w:val="white"/>
        </w:rPr>
        <w:t>if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(prime_num == 0)</w:t>
      </w:r>
    </w:p>
    <w:p w14:paraId="58041F66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  <w:t>{</w:t>
      </w:r>
    </w:p>
    <w:p w14:paraId="31356F56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FF"/>
          <w:sz w:val="18"/>
          <w:szCs w:val="18"/>
          <w:highlight w:val="white"/>
        </w:rPr>
        <w:t>break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>;</w:t>
      </w:r>
    </w:p>
    <w:p w14:paraId="2A7EBCE6" w14:textId="7F386773" w:rsidR="0024521D" w:rsidRPr="0024239D" w:rsidRDefault="0024521D" w:rsidP="005757D0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  <w:t>}</w:t>
      </w:r>
    </w:p>
    <w:p w14:paraId="5B219A9F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8000"/>
          <w:sz w:val="18"/>
          <w:szCs w:val="18"/>
          <w:highlight w:val="white"/>
        </w:rPr>
        <w:t>// Проверяем, является ли число простым</w:t>
      </w:r>
    </w:p>
    <w:p w14:paraId="3335A226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ab/>
      </w:r>
      <w:r w:rsidRPr="0024239D">
        <w:rPr>
          <w:rFonts w:ascii="Courier New" w:hAnsi="Courier New" w:cs="Courier New"/>
          <w:color w:val="0000FF"/>
          <w:sz w:val="18"/>
          <w:szCs w:val="18"/>
          <w:highlight w:val="white"/>
          <w:lang w:val="en-US"/>
        </w:rPr>
        <w:t>if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 xml:space="preserve"> (calcul_prime(prime_num))</w:t>
      </w:r>
    </w:p>
    <w:p w14:paraId="2B9A6439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  <w:lang w:val="en-US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>{</w:t>
      </w:r>
    </w:p>
    <w:p w14:paraId="5D039F12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  <w:t xml:space="preserve">count_prime_num++; </w:t>
      </w:r>
      <w:r w:rsidRPr="0024239D">
        <w:rPr>
          <w:rFonts w:ascii="Courier New" w:hAnsi="Courier New" w:cs="Courier New"/>
          <w:color w:val="008000"/>
          <w:sz w:val="18"/>
          <w:szCs w:val="18"/>
          <w:highlight w:val="white"/>
        </w:rPr>
        <w:t>// Счетчик простых чисел</w:t>
      </w:r>
    </w:p>
    <w:p w14:paraId="6EFA5080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  <w:t>}</w:t>
      </w:r>
    </w:p>
    <w:p w14:paraId="13EF2BF9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  <w:t>}</w:t>
      </w:r>
    </w:p>
    <w:p w14:paraId="5976B178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76F22C50" w14:textId="57D67E78" w:rsidR="0024521D" w:rsidRPr="0024239D" w:rsidRDefault="0024521D" w:rsidP="0024239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  <w:t>printf(</w:t>
      </w:r>
      <w:r w:rsidRPr="0024239D">
        <w:rPr>
          <w:rFonts w:ascii="Courier New" w:hAnsi="Courier New" w:cs="Courier New"/>
          <w:color w:val="A31515"/>
          <w:sz w:val="18"/>
          <w:szCs w:val="18"/>
          <w:highlight w:val="white"/>
        </w:rPr>
        <w:t>"\nКоличество простых чисел в последовательности: %d\n"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>, count_prime_num);</w:t>
      </w:r>
    </w:p>
    <w:p w14:paraId="439AE99B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  <w:t>Sleep(5000);</w:t>
      </w:r>
    </w:p>
    <w:p w14:paraId="2900B28E" w14:textId="77777777" w:rsidR="0024521D" w:rsidRPr="0024239D" w:rsidRDefault="0024521D" w:rsidP="0024521D">
      <w:pPr>
        <w:adjustRightInd w:val="0"/>
        <w:ind w:left="709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ab/>
      </w:r>
      <w:r w:rsidRPr="0024239D">
        <w:rPr>
          <w:rFonts w:ascii="Courier New" w:hAnsi="Courier New" w:cs="Courier New"/>
          <w:color w:val="0000FF"/>
          <w:sz w:val="18"/>
          <w:szCs w:val="18"/>
          <w:highlight w:val="white"/>
        </w:rPr>
        <w:t>return</w:t>
      </w: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0;</w:t>
      </w:r>
    </w:p>
    <w:p w14:paraId="252B26AA" w14:textId="2E5166B8" w:rsidR="0024521D" w:rsidRDefault="0024521D" w:rsidP="0024521D">
      <w:pPr>
        <w:pStyle w:val="af3"/>
        <w:spacing w:line="360" w:lineRule="auto"/>
        <w:ind w:left="709"/>
        <w:jc w:val="both"/>
        <w:rPr>
          <w:rFonts w:ascii="Courier New" w:hAnsi="Courier New" w:cs="Courier New"/>
          <w:color w:val="000000"/>
          <w:sz w:val="18"/>
          <w:szCs w:val="18"/>
        </w:rPr>
      </w:pPr>
      <w:r w:rsidRPr="0024239D">
        <w:rPr>
          <w:rFonts w:ascii="Courier New" w:hAnsi="Courier New" w:cs="Courier New"/>
          <w:color w:val="000000"/>
          <w:sz w:val="18"/>
          <w:szCs w:val="18"/>
          <w:highlight w:val="white"/>
        </w:rPr>
        <w:t>}</w:t>
      </w:r>
    </w:p>
    <w:p w14:paraId="50AC19D7" w14:textId="7971CD91" w:rsidR="0024239D" w:rsidRPr="00B77444" w:rsidRDefault="0024239D" w:rsidP="00B77444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B7744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Листинг 1.1 – Обращение к членам базового класса из производног</w:t>
      </w:r>
      <w:r w:rsidRPr="00B77444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о</w:t>
      </w:r>
    </w:p>
    <w:p w14:paraId="1DE82F63" w14:textId="7A28A2D7" w:rsidR="0024239D" w:rsidRDefault="0024239D" w:rsidP="00B774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</w:t>
      </w:r>
      <w:r w:rsidR="00B77444">
        <w:rPr>
          <w:rFonts w:ascii="Times New Roman" w:hAnsi="Times New Roman" w:cs="Times New Roman"/>
          <w:sz w:val="28"/>
          <w:szCs w:val="28"/>
        </w:rPr>
        <w:t xml:space="preserve">на рисунке 1 </w:t>
      </w:r>
      <w:r>
        <w:rPr>
          <w:rFonts w:ascii="Times New Roman" w:hAnsi="Times New Roman" w:cs="Times New Roman"/>
          <w:sz w:val="28"/>
          <w:szCs w:val="28"/>
        </w:rPr>
        <w:t>будет</w:t>
      </w:r>
      <w:r w:rsidR="00B77444">
        <w:rPr>
          <w:rFonts w:ascii="Times New Roman" w:hAnsi="Times New Roman" w:cs="Times New Roman"/>
          <w:sz w:val="28"/>
          <w:szCs w:val="28"/>
        </w:rPr>
        <w:t xml:space="preserve"> представлен скриншот работы программы.</w:t>
      </w:r>
    </w:p>
    <w:p w14:paraId="03FC0DBE" w14:textId="77A7DA68" w:rsidR="00BC16DB" w:rsidRDefault="00BC16DB" w:rsidP="00B774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72C44F" w14:textId="6F4F22BC" w:rsidR="00BC16DB" w:rsidRPr="0024239D" w:rsidRDefault="00BC16DB" w:rsidP="00E706E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C16DB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6578AFB0" wp14:editId="52D4D619">
            <wp:simplePos x="0" y="0"/>
            <wp:positionH relativeFrom="margin">
              <wp:align>center</wp:align>
            </wp:positionH>
            <wp:positionV relativeFrom="paragraph">
              <wp:posOffset>423</wp:posOffset>
            </wp:positionV>
            <wp:extent cx="5096510" cy="3126740"/>
            <wp:effectExtent l="0" t="0" r="889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199"/>
                    <a:stretch/>
                  </pic:blipFill>
                  <pic:spPr bwMode="auto">
                    <a:xfrm>
                      <a:off x="0" y="0"/>
                      <a:ext cx="5096510" cy="3126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1 – скриншот работы программы</w:t>
      </w:r>
    </w:p>
    <w:sectPr w:rsidR="00BC16DB" w:rsidRPr="0024239D" w:rsidSect="00252F42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139C2" w14:textId="77777777" w:rsidR="005A18E7" w:rsidRDefault="005A18E7" w:rsidP="00252F42">
      <w:pPr>
        <w:spacing w:after="0" w:line="240" w:lineRule="auto"/>
      </w:pPr>
      <w:r>
        <w:separator/>
      </w:r>
    </w:p>
  </w:endnote>
  <w:endnote w:type="continuationSeparator" w:id="0">
    <w:p w14:paraId="30DFA90C" w14:textId="77777777" w:rsidR="005A18E7" w:rsidRDefault="005A18E7" w:rsidP="0025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5176707"/>
      <w:docPartObj>
        <w:docPartGallery w:val="Page Numbers (Bottom of Page)"/>
        <w:docPartUnique/>
      </w:docPartObj>
    </w:sdtPr>
    <w:sdtEndPr/>
    <w:sdtContent>
      <w:p w14:paraId="07AFC64D" w14:textId="151C2197" w:rsidR="00252F42" w:rsidRDefault="00252F42">
        <w:pPr>
          <w:pStyle w:val="af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B27AD34" w14:textId="77777777" w:rsidR="00252F42" w:rsidRDefault="00252F42">
    <w:pPr>
      <w:pStyle w:val="af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D6E3D0" w14:textId="77777777" w:rsidR="005A18E7" w:rsidRDefault="005A18E7" w:rsidP="00252F42">
      <w:pPr>
        <w:spacing w:after="0" w:line="240" w:lineRule="auto"/>
      </w:pPr>
      <w:r>
        <w:separator/>
      </w:r>
    </w:p>
  </w:footnote>
  <w:footnote w:type="continuationSeparator" w:id="0">
    <w:p w14:paraId="4AA163BD" w14:textId="77777777" w:rsidR="005A18E7" w:rsidRDefault="005A18E7" w:rsidP="00252F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5" type="#_x0000_t75" style="width:42pt;height:20pt;visibility:visible;mso-wrap-style:square" o:bullet="t">
        <v:imagedata r:id="rId1" o:title=""/>
      </v:shape>
    </w:pict>
  </w:numPicBullet>
  <w:abstractNum w:abstractNumId="0" w15:restartNumberingAfterBreak="0">
    <w:nsid w:val="04D47952"/>
    <w:multiLevelType w:val="hybridMultilevel"/>
    <w:tmpl w:val="1136AFC2"/>
    <w:lvl w:ilvl="0" w:tplc="493AAE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7AAF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209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0A8B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10FC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34FB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044D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46FA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3ADF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6E93FCF"/>
    <w:multiLevelType w:val="hybridMultilevel"/>
    <w:tmpl w:val="66D67CE8"/>
    <w:lvl w:ilvl="0" w:tplc="52029E24">
      <w:start w:val="1"/>
      <w:numFmt w:val="decimal"/>
      <w:lvlText w:val="%1."/>
      <w:lvlJc w:val="left"/>
      <w:pPr>
        <w:ind w:left="106" w:hanging="257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6C80E6BE">
      <w:numFmt w:val="bullet"/>
      <w:lvlText w:val="•"/>
      <w:lvlJc w:val="left"/>
      <w:pPr>
        <w:ind w:left="1160" w:hanging="257"/>
      </w:pPr>
      <w:rPr>
        <w:rFonts w:hint="default"/>
        <w:lang w:val="ru-RU" w:eastAsia="en-US" w:bidi="ar-SA"/>
      </w:rPr>
    </w:lvl>
    <w:lvl w:ilvl="2" w:tplc="8CB22EEA">
      <w:numFmt w:val="bullet"/>
      <w:lvlText w:val="•"/>
      <w:lvlJc w:val="left"/>
      <w:pPr>
        <w:ind w:left="2221" w:hanging="257"/>
      </w:pPr>
      <w:rPr>
        <w:rFonts w:hint="default"/>
        <w:lang w:val="ru-RU" w:eastAsia="en-US" w:bidi="ar-SA"/>
      </w:rPr>
    </w:lvl>
    <w:lvl w:ilvl="3" w:tplc="29748CC6">
      <w:numFmt w:val="bullet"/>
      <w:lvlText w:val="•"/>
      <w:lvlJc w:val="left"/>
      <w:pPr>
        <w:ind w:left="3281" w:hanging="257"/>
      </w:pPr>
      <w:rPr>
        <w:rFonts w:hint="default"/>
        <w:lang w:val="ru-RU" w:eastAsia="en-US" w:bidi="ar-SA"/>
      </w:rPr>
    </w:lvl>
    <w:lvl w:ilvl="4" w:tplc="2896807C">
      <w:numFmt w:val="bullet"/>
      <w:lvlText w:val="•"/>
      <w:lvlJc w:val="left"/>
      <w:pPr>
        <w:ind w:left="4342" w:hanging="257"/>
      </w:pPr>
      <w:rPr>
        <w:rFonts w:hint="default"/>
        <w:lang w:val="ru-RU" w:eastAsia="en-US" w:bidi="ar-SA"/>
      </w:rPr>
    </w:lvl>
    <w:lvl w:ilvl="5" w:tplc="8640E89E">
      <w:numFmt w:val="bullet"/>
      <w:lvlText w:val="•"/>
      <w:lvlJc w:val="left"/>
      <w:pPr>
        <w:ind w:left="5403" w:hanging="257"/>
      </w:pPr>
      <w:rPr>
        <w:rFonts w:hint="default"/>
        <w:lang w:val="ru-RU" w:eastAsia="en-US" w:bidi="ar-SA"/>
      </w:rPr>
    </w:lvl>
    <w:lvl w:ilvl="6" w:tplc="9500A170">
      <w:numFmt w:val="bullet"/>
      <w:lvlText w:val="•"/>
      <w:lvlJc w:val="left"/>
      <w:pPr>
        <w:ind w:left="6463" w:hanging="257"/>
      </w:pPr>
      <w:rPr>
        <w:rFonts w:hint="default"/>
        <w:lang w:val="ru-RU" w:eastAsia="en-US" w:bidi="ar-SA"/>
      </w:rPr>
    </w:lvl>
    <w:lvl w:ilvl="7" w:tplc="D9CACF46">
      <w:numFmt w:val="bullet"/>
      <w:lvlText w:val="•"/>
      <w:lvlJc w:val="left"/>
      <w:pPr>
        <w:ind w:left="7524" w:hanging="257"/>
      </w:pPr>
      <w:rPr>
        <w:rFonts w:hint="default"/>
        <w:lang w:val="ru-RU" w:eastAsia="en-US" w:bidi="ar-SA"/>
      </w:rPr>
    </w:lvl>
    <w:lvl w:ilvl="8" w:tplc="435A5DF6">
      <w:numFmt w:val="bullet"/>
      <w:lvlText w:val="•"/>
      <w:lvlJc w:val="left"/>
      <w:pPr>
        <w:ind w:left="8585" w:hanging="257"/>
      </w:pPr>
      <w:rPr>
        <w:rFonts w:hint="default"/>
        <w:lang w:val="ru-RU" w:eastAsia="en-US" w:bidi="ar-SA"/>
      </w:rPr>
    </w:lvl>
  </w:abstractNum>
  <w:abstractNum w:abstractNumId="2" w15:restartNumberingAfterBreak="0">
    <w:nsid w:val="0DE65FEE"/>
    <w:multiLevelType w:val="hybridMultilevel"/>
    <w:tmpl w:val="D85606B8"/>
    <w:lvl w:ilvl="0" w:tplc="493AAE74">
      <w:start w:val="1"/>
      <w:numFmt w:val="bullet"/>
      <w:lvlText w:val="•"/>
      <w:lvlJc w:val="left"/>
      <w:pPr>
        <w:tabs>
          <w:tab w:val="num" w:pos="1429"/>
        </w:tabs>
        <w:ind w:left="142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244DBC"/>
    <w:multiLevelType w:val="hybridMultilevel"/>
    <w:tmpl w:val="BC988D04"/>
    <w:lvl w:ilvl="0" w:tplc="55F4C4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DE62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643B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6A57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9EA8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3A2E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8464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D255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7677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44E3015"/>
    <w:multiLevelType w:val="hybridMultilevel"/>
    <w:tmpl w:val="BAAE29C6"/>
    <w:lvl w:ilvl="0" w:tplc="D3F266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22A3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2870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9E86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3628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04EA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66D4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FADE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A6B4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13D5B93"/>
    <w:multiLevelType w:val="multilevel"/>
    <w:tmpl w:val="AB44D01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5B25C4F"/>
    <w:multiLevelType w:val="hybridMultilevel"/>
    <w:tmpl w:val="DCDC864C"/>
    <w:lvl w:ilvl="0" w:tplc="B16AA218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6D91BE7"/>
    <w:multiLevelType w:val="hybridMultilevel"/>
    <w:tmpl w:val="447819E0"/>
    <w:lvl w:ilvl="0" w:tplc="1D362232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77322D3"/>
    <w:multiLevelType w:val="hybridMultilevel"/>
    <w:tmpl w:val="17AECF08"/>
    <w:lvl w:ilvl="0" w:tplc="A3CC58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A7E5815"/>
    <w:multiLevelType w:val="hybridMultilevel"/>
    <w:tmpl w:val="C088CDCA"/>
    <w:lvl w:ilvl="0" w:tplc="493AAE7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AFB0934"/>
    <w:multiLevelType w:val="hybridMultilevel"/>
    <w:tmpl w:val="8E668492"/>
    <w:lvl w:ilvl="0" w:tplc="7EB219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42AF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12AB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C6E5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FEE0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9080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3C64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EAEE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A40D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F95214E"/>
    <w:multiLevelType w:val="hybridMultilevel"/>
    <w:tmpl w:val="C31ECF18"/>
    <w:lvl w:ilvl="0" w:tplc="493AAE74">
      <w:start w:val="1"/>
      <w:numFmt w:val="bullet"/>
      <w:lvlText w:val="•"/>
      <w:lvlJc w:val="left"/>
      <w:pPr>
        <w:tabs>
          <w:tab w:val="num" w:pos="1429"/>
        </w:tabs>
        <w:ind w:left="142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0892631"/>
    <w:multiLevelType w:val="hybridMultilevel"/>
    <w:tmpl w:val="C164C9BC"/>
    <w:lvl w:ilvl="0" w:tplc="CAF23F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44D6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281C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D81F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8CD0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48A8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48BE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4682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0096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F277D67"/>
    <w:multiLevelType w:val="hybridMultilevel"/>
    <w:tmpl w:val="0DACC79A"/>
    <w:lvl w:ilvl="0" w:tplc="671649B6">
      <w:start w:val="1"/>
      <w:numFmt w:val="bullet"/>
      <w:lvlText w:val=""/>
      <w:lvlJc w:val="left"/>
      <w:pPr>
        <w:ind w:left="2149" w:hanging="360"/>
      </w:pPr>
      <w:rPr>
        <w:rFonts w:ascii="Arial" w:hAnsi="Arial" w:cs="Arial" w:hint="default"/>
      </w:rPr>
    </w:lvl>
    <w:lvl w:ilvl="1" w:tplc="55F4C44C">
      <w:start w:val="1"/>
      <w:numFmt w:val="bullet"/>
      <w:lvlText w:val="•"/>
      <w:lvlJc w:val="left"/>
      <w:pPr>
        <w:ind w:left="2204" w:hanging="360"/>
      </w:pPr>
      <w:rPr>
        <w:rFonts w:ascii="Arial" w:hAnsi="Aria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43A157F"/>
    <w:multiLevelType w:val="hybridMultilevel"/>
    <w:tmpl w:val="EF7ABFFA"/>
    <w:lvl w:ilvl="0" w:tplc="342601A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C744D70"/>
    <w:multiLevelType w:val="hybridMultilevel"/>
    <w:tmpl w:val="290047A4"/>
    <w:lvl w:ilvl="0" w:tplc="6AAEFB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F9B25EF"/>
    <w:multiLevelType w:val="hybridMultilevel"/>
    <w:tmpl w:val="E9F06388"/>
    <w:lvl w:ilvl="0" w:tplc="493AAE74">
      <w:start w:val="1"/>
      <w:numFmt w:val="bullet"/>
      <w:lvlText w:val="•"/>
      <w:lvlJc w:val="left"/>
      <w:pPr>
        <w:tabs>
          <w:tab w:val="num" w:pos="1429"/>
        </w:tabs>
        <w:ind w:left="142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5FC608E"/>
    <w:multiLevelType w:val="hybridMultilevel"/>
    <w:tmpl w:val="0ADCF87E"/>
    <w:lvl w:ilvl="0" w:tplc="9EFEF6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D6A7D29"/>
    <w:multiLevelType w:val="multilevel"/>
    <w:tmpl w:val="C744F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E56EBE"/>
    <w:multiLevelType w:val="hybridMultilevel"/>
    <w:tmpl w:val="1D64D4B4"/>
    <w:lvl w:ilvl="0" w:tplc="55F4C44C">
      <w:start w:val="1"/>
      <w:numFmt w:val="bullet"/>
      <w:lvlText w:val="•"/>
      <w:lvlJc w:val="left"/>
      <w:pPr>
        <w:ind w:left="142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04C0D9C"/>
    <w:multiLevelType w:val="hybridMultilevel"/>
    <w:tmpl w:val="9F0E5E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71D0F8E"/>
    <w:multiLevelType w:val="hybridMultilevel"/>
    <w:tmpl w:val="096CF420"/>
    <w:lvl w:ilvl="0" w:tplc="F258DF0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A11FD7"/>
    <w:multiLevelType w:val="hybridMultilevel"/>
    <w:tmpl w:val="736C8612"/>
    <w:lvl w:ilvl="0" w:tplc="493AAE74">
      <w:start w:val="1"/>
      <w:numFmt w:val="bullet"/>
      <w:lvlText w:val="•"/>
      <w:lvlJc w:val="left"/>
      <w:pPr>
        <w:tabs>
          <w:tab w:val="num" w:pos="1429"/>
        </w:tabs>
        <w:ind w:left="142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3EB61FA"/>
    <w:multiLevelType w:val="hybridMultilevel"/>
    <w:tmpl w:val="2EC0E002"/>
    <w:lvl w:ilvl="0" w:tplc="671649B6">
      <w:start w:val="1"/>
      <w:numFmt w:val="bullet"/>
      <w:lvlText w:val=""/>
      <w:lvlJc w:val="left"/>
      <w:pPr>
        <w:ind w:left="1440" w:hanging="360"/>
      </w:pPr>
      <w:rPr>
        <w:rFonts w:ascii="Arial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6060F79"/>
    <w:multiLevelType w:val="hybridMultilevel"/>
    <w:tmpl w:val="6D7EEBC6"/>
    <w:lvl w:ilvl="0" w:tplc="493AAE74">
      <w:start w:val="1"/>
      <w:numFmt w:val="bullet"/>
      <w:lvlText w:val="•"/>
      <w:lvlJc w:val="left"/>
      <w:pPr>
        <w:tabs>
          <w:tab w:val="num" w:pos="1429"/>
        </w:tabs>
        <w:ind w:left="142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E4F75C6"/>
    <w:multiLevelType w:val="hybridMultilevel"/>
    <w:tmpl w:val="F7A4FBC4"/>
    <w:lvl w:ilvl="0" w:tplc="4A94A572">
      <w:numFmt w:val="bullet"/>
      <w:lvlText w:val="•"/>
      <w:lvlJc w:val="left"/>
      <w:pPr>
        <w:ind w:left="250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9ED28D30">
      <w:numFmt w:val="bullet"/>
      <w:lvlText w:val="•"/>
      <w:lvlJc w:val="left"/>
      <w:pPr>
        <w:ind w:left="1304" w:hanging="144"/>
      </w:pPr>
      <w:rPr>
        <w:rFonts w:hint="default"/>
        <w:lang w:val="ru-RU" w:eastAsia="en-US" w:bidi="ar-SA"/>
      </w:rPr>
    </w:lvl>
    <w:lvl w:ilvl="2" w:tplc="05E80460">
      <w:numFmt w:val="bullet"/>
      <w:lvlText w:val="•"/>
      <w:lvlJc w:val="left"/>
      <w:pPr>
        <w:ind w:left="2349" w:hanging="144"/>
      </w:pPr>
      <w:rPr>
        <w:rFonts w:hint="default"/>
        <w:lang w:val="ru-RU" w:eastAsia="en-US" w:bidi="ar-SA"/>
      </w:rPr>
    </w:lvl>
    <w:lvl w:ilvl="3" w:tplc="534A924E">
      <w:numFmt w:val="bullet"/>
      <w:lvlText w:val="•"/>
      <w:lvlJc w:val="left"/>
      <w:pPr>
        <w:ind w:left="3393" w:hanging="144"/>
      </w:pPr>
      <w:rPr>
        <w:rFonts w:hint="default"/>
        <w:lang w:val="ru-RU" w:eastAsia="en-US" w:bidi="ar-SA"/>
      </w:rPr>
    </w:lvl>
    <w:lvl w:ilvl="4" w:tplc="4B8EF01E">
      <w:numFmt w:val="bullet"/>
      <w:lvlText w:val="•"/>
      <w:lvlJc w:val="left"/>
      <w:pPr>
        <w:ind w:left="4438" w:hanging="144"/>
      </w:pPr>
      <w:rPr>
        <w:rFonts w:hint="default"/>
        <w:lang w:val="ru-RU" w:eastAsia="en-US" w:bidi="ar-SA"/>
      </w:rPr>
    </w:lvl>
    <w:lvl w:ilvl="5" w:tplc="787A8520">
      <w:numFmt w:val="bullet"/>
      <w:lvlText w:val="•"/>
      <w:lvlJc w:val="left"/>
      <w:pPr>
        <w:ind w:left="5483" w:hanging="144"/>
      </w:pPr>
      <w:rPr>
        <w:rFonts w:hint="default"/>
        <w:lang w:val="ru-RU" w:eastAsia="en-US" w:bidi="ar-SA"/>
      </w:rPr>
    </w:lvl>
    <w:lvl w:ilvl="6" w:tplc="A0242F9C">
      <w:numFmt w:val="bullet"/>
      <w:lvlText w:val="•"/>
      <w:lvlJc w:val="left"/>
      <w:pPr>
        <w:ind w:left="6527" w:hanging="144"/>
      </w:pPr>
      <w:rPr>
        <w:rFonts w:hint="default"/>
        <w:lang w:val="ru-RU" w:eastAsia="en-US" w:bidi="ar-SA"/>
      </w:rPr>
    </w:lvl>
    <w:lvl w:ilvl="7" w:tplc="E1DA1882">
      <w:numFmt w:val="bullet"/>
      <w:lvlText w:val="•"/>
      <w:lvlJc w:val="left"/>
      <w:pPr>
        <w:ind w:left="7572" w:hanging="144"/>
      </w:pPr>
      <w:rPr>
        <w:rFonts w:hint="default"/>
        <w:lang w:val="ru-RU" w:eastAsia="en-US" w:bidi="ar-SA"/>
      </w:rPr>
    </w:lvl>
    <w:lvl w:ilvl="8" w:tplc="B96E5F3A">
      <w:numFmt w:val="bullet"/>
      <w:lvlText w:val="•"/>
      <w:lvlJc w:val="left"/>
      <w:pPr>
        <w:ind w:left="8617" w:hanging="144"/>
      </w:pPr>
      <w:rPr>
        <w:rFonts w:hint="default"/>
        <w:lang w:val="ru-RU" w:eastAsia="en-US" w:bidi="ar-SA"/>
      </w:rPr>
    </w:lvl>
  </w:abstractNum>
  <w:num w:numId="1">
    <w:abstractNumId w:val="25"/>
  </w:num>
  <w:num w:numId="2">
    <w:abstractNumId w:val="1"/>
  </w:num>
  <w:num w:numId="3">
    <w:abstractNumId w:val="7"/>
  </w:num>
  <w:num w:numId="4">
    <w:abstractNumId w:val="15"/>
  </w:num>
  <w:num w:numId="5">
    <w:abstractNumId w:val="17"/>
  </w:num>
  <w:num w:numId="6">
    <w:abstractNumId w:val="14"/>
  </w:num>
  <w:num w:numId="7">
    <w:abstractNumId w:val="21"/>
  </w:num>
  <w:num w:numId="8">
    <w:abstractNumId w:val="8"/>
  </w:num>
  <w:num w:numId="9">
    <w:abstractNumId w:val="18"/>
  </w:num>
  <w:num w:numId="10">
    <w:abstractNumId w:val="0"/>
  </w:num>
  <w:num w:numId="11">
    <w:abstractNumId w:val="3"/>
  </w:num>
  <w:num w:numId="12">
    <w:abstractNumId w:val="9"/>
  </w:num>
  <w:num w:numId="13">
    <w:abstractNumId w:val="10"/>
  </w:num>
  <w:num w:numId="14">
    <w:abstractNumId w:val="4"/>
  </w:num>
  <w:num w:numId="15">
    <w:abstractNumId w:val="12"/>
  </w:num>
  <w:num w:numId="16">
    <w:abstractNumId w:val="16"/>
  </w:num>
  <w:num w:numId="17">
    <w:abstractNumId w:val="11"/>
  </w:num>
  <w:num w:numId="18">
    <w:abstractNumId w:val="22"/>
  </w:num>
  <w:num w:numId="19">
    <w:abstractNumId w:val="24"/>
  </w:num>
  <w:num w:numId="20">
    <w:abstractNumId w:val="2"/>
  </w:num>
  <w:num w:numId="21">
    <w:abstractNumId w:val="23"/>
  </w:num>
  <w:num w:numId="22">
    <w:abstractNumId w:val="13"/>
  </w:num>
  <w:num w:numId="23">
    <w:abstractNumId w:val="19"/>
  </w:num>
  <w:num w:numId="24">
    <w:abstractNumId w:val="20"/>
  </w:num>
  <w:num w:numId="25">
    <w:abstractNumId w:val="5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F42"/>
    <w:rsid w:val="000046EE"/>
    <w:rsid w:val="00004FF7"/>
    <w:rsid w:val="000074A0"/>
    <w:rsid w:val="00037271"/>
    <w:rsid w:val="000433F2"/>
    <w:rsid w:val="00072BF9"/>
    <w:rsid w:val="00090A70"/>
    <w:rsid w:val="000A708B"/>
    <w:rsid w:val="000B047C"/>
    <w:rsid w:val="000B454B"/>
    <w:rsid w:val="000D223B"/>
    <w:rsid w:val="00140908"/>
    <w:rsid w:val="001472C3"/>
    <w:rsid w:val="00164D00"/>
    <w:rsid w:val="0017170B"/>
    <w:rsid w:val="001905A1"/>
    <w:rsid w:val="001974BE"/>
    <w:rsid w:val="001A0A92"/>
    <w:rsid w:val="001A64BB"/>
    <w:rsid w:val="001A791D"/>
    <w:rsid w:val="001D13F5"/>
    <w:rsid w:val="001D343A"/>
    <w:rsid w:val="001D787F"/>
    <w:rsid w:val="001F1A25"/>
    <w:rsid w:val="001F1D02"/>
    <w:rsid w:val="002054F5"/>
    <w:rsid w:val="00222E20"/>
    <w:rsid w:val="00225476"/>
    <w:rsid w:val="0023685F"/>
    <w:rsid w:val="0024239D"/>
    <w:rsid w:val="0024521D"/>
    <w:rsid w:val="00252F42"/>
    <w:rsid w:val="00263E25"/>
    <w:rsid w:val="002665DA"/>
    <w:rsid w:val="00270DEB"/>
    <w:rsid w:val="0027254A"/>
    <w:rsid w:val="002861F7"/>
    <w:rsid w:val="00286FF1"/>
    <w:rsid w:val="00295516"/>
    <w:rsid w:val="00296D91"/>
    <w:rsid w:val="002A4D6F"/>
    <w:rsid w:val="002B204E"/>
    <w:rsid w:val="002B2683"/>
    <w:rsid w:val="002B5D2B"/>
    <w:rsid w:val="002C2F8C"/>
    <w:rsid w:val="002D14A2"/>
    <w:rsid w:val="002D4BD8"/>
    <w:rsid w:val="002D7DD8"/>
    <w:rsid w:val="002E51AD"/>
    <w:rsid w:val="002F6E1F"/>
    <w:rsid w:val="002F761F"/>
    <w:rsid w:val="003242BA"/>
    <w:rsid w:val="0033460D"/>
    <w:rsid w:val="0034279C"/>
    <w:rsid w:val="00344064"/>
    <w:rsid w:val="00346133"/>
    <w:rsid w:val="0035301B"/>
    <w:rsid w:val="003652DD"/>
    <w:rsid w:val="003801F5"/>
    <w:rsid w:val="003A612E"/>
    <w:rsid w:val="003A683F"/>
    <w:rsid w:val="003C218F"/>
    <w:rsid w:val="003C3844"/>
    <w:rsid w:val="003E16E6"/>
    <w:rsid w:val="003E35C1"/>
    <w:rsid w:val="003F071C"/>
    <w:rsid w:val="00407D0D"/>
    <w:rsid w:val="0041701E"/>
    <w:rsid w:val="00434DEA"/>
    <w:rsid w:val="00465F07"/>
    <w:rsid w:val="00494050"/>
    <w:rsid w:val="004A7678"/>
    <w:rsid w:val="004B76BA"/>
    <w:rsid w:val="004D376C"/>
    <w:rsid w:val="004E256A"/>
    <w:rsid w:val="00514178"/>
    <w:rsid w:val="005743D0"/>
    <w:rsid w:val="005757D0"/>
    <w:rsid w:val="005A18E7"/>
    <w:rsid w:val="005A582E"/>
    <w:rsid w:val="005A6FB8"/>
    <w:rsid w:val="005C1445"/>
    <w:rsid w:val="005E157A"/>
    <w:rsid w:val="005E5E81"/>
    <w:rsid w:val="005F66E5"/>
    <w:rsid w:val="00616091"/>
    <w:rsid w:val="00617059"/>
    <w:rsid w:val="006249B4"/>
    <w:rsid w:val="0062689E"/>
    <w:rsid w:val="00626D61"/>
    <w:rsid w:val="00630F82"/>
    <w:rsid w:val="00633327"/>
    <w:rsid w:val="00637748"/>
    <w:rsid w:val="0065323B"/>
    <w:rsid w:val="00687986"/>
    <w:rsid w:val="006A5B00"/>
    <w:rsid w:val="006B2C31"/>
    <w:rsid w:val="00704385"/>
    <w:rsid w:val="00732E53"/>
    <w:rsid w:val="0075648D"/>
    <w:rsid w:val="00761BE9"/>
    <w:rsid w:val="007627AB"/>
    <w:rsid w:val="00787364"/>
    <w:rsid w:val="007D6E0D"/>
    <w:rsid w:val="007E5C36"/>
    <w:rsid w:val="007F2560"/>
    <w:rsid w:val="007F2BBD"/>
    <w:rsid w:val="007F5009"/>
    <w:rsid w:val="00800E14"/>
    <w:rsid w:val="00861A81"/>
    <w:rsid w:val="00864860"/>
    <w:rsid w:val="008718B6"/>
    <w:rsid w:val="0087773D"/>
    <w:rsid w:val="008940EE"/>
    <w:rsid w:val="008B4BF3"/>
    <w:rsid w:val="008D179A"/>
    <w:rsid w:val="008F212F"/>
    <w:rsid w:val="008F7A71"/>
    <w:rsid w:val="00901C34"/>
    <w:rsid w:val="00902644"/>
    <w:rsid w:val="009103F8"/>
    <w:rsid w:val="00917274"/>
    <w:rsid w:val="00921531"/>
    <w:rsid w:val="009217FF"/>
    <w:rsid w:val="00924D4A"/>
    <w:rsid w:val="00926763"/>
    <w:rsid w:val="00937C77"/>
    <w:rsid w:val="00944BD9"/>
    <w:rsid w:val="00945459"/>
    <w:rsid w:val="00947AD0"/>
    <w:rsid w:val="009543F5"/>
    <w:rsid w:val="009645E9"/>
    <w:rsid w:val="009646D2"/>
    <w:rsid w:val="00964A89"/>
    <w:rsid w:val="009831B4"/>
    <w:rsid w:val="009A5573"/>
    <w:rsid w:val="009B375A"/>
    <w:rsid w:val="009D4585"/>
    <w:rsid w:val="009E6F84"/>
    <w:rsid w:val="009F27C7"/>
    <w:rsid w:val="00A10E83"/>
    <w:rsid w:val="00A3599D"/>
    <w:rsid w:val="00A903F7"/>
    <w:rsid w:val="00A9170A"/>
    <w:rsid w:val="00AB2898"/>
    <w:rsid w:val="00AB3A0F"/>
    <w:rsid w:val="00AE1F78"/>
    <w:rsid w:val="00AE39E4"/>
    <w:rsid w:val="00AF3695"/>
    <w:rsid w:val="00AF3B81"/>
    <w:rsid w:val="00B04304"/>
    <w:rsid w:val="00B25E89"/>
    <w:rsid w:val="00B306AF"/>
    <w:rsid w:val="00B368AC"/>
    <w:rsid w:val="00B427B0"/>
    <w:rsid w:val="00B47A38"/>
    <w:rsid w:val="00B546F9"/>
    <w:rsid w:val="00B55464"/>
    <w:rsid w:val="00B77444"/>
    <w:rsid w:val="00B85716"/>
    <w:rsid w:val="00BB7079"/>
    <w:rsid w:val="00BC16DB"/>
    <w:rsid w:val="00BC34AE"/>
    <w:rsid w:val="00BD4023"/>
    <w:rsid w:val="00BF350F"/>
    <w:rsid w:val="00BF797D"/>
    <w:rsid w:val="00C07530"/>
    <w:rsid w:val="00C218AD"/>
    <w:rsid w:val="00C61D54"/>
    <w:rsid w:val="00C67AF4"/>
    <w:rsid w:val="00C70A71"/>
    <w:rsid w:val="00C71E54"/>
    <w:rsid w:val="00C774AA"/>
    <w:rsid w:val="00C8334A"/>
    <w:rsid w:val="00CA398E"/>
    <w:rsid w:val="00CA6287"/>
    <w:rsid w:val="00CA7728"/>
    <w:rsid w:val="00CB060A"/>
    <w:rsid w:val="00CC416A"/>
    <w:rsid w:val="00CD10E1"/>
    <w:rsid w:val="00CD68A9"/>
    <w:rsid w:val="00CE256C"/>
    <w:rsid w:val="00CE613D"/>
    <w:rsid w:val="00CF130C"/>
    <w:rsid w:val="00CF7208"/>
    <w:rsid w:val="00D008B7"/>
    <w:rsid w:val="00D22012"/>
    <w:rsid w:val="00D60525"/>
    <w:rsid w:val="00D6053F"/>
    <w:rsid w:val="00DA323C"/>
    <w:rsid w:val="00E06054"/>
    <w:rsid w:val="00E10263"/>
    <w:rsid w:val="00E177E0"/>
    <w:rsid w:val="00E201A9"/>
    <w:rsid w:val="00E23F59"/>
    <w:rsid w:val="00E34319"/>
    <w:rsid w:val="00E354DD"/>
    <w:rsid w:val="00E41C58"/>
    <w:rsid w:val="00E706E8"/>
    <w:rsid w:val="00E70CE1"/>
    <w:rsid w:val="00E74822"/>
    <w:rsid w:val="00EA4765"/>
    <w:rsid w:val="00EB3CC9"/>
    <w:rsid w:val="00EC6630"/>
    <w:rsid w:val="00ED6933"/>
    <w:rsid w:val="00ED7B2F"/>
    <w:rsid w:val="00EE03AA"/>
    <w:rsid w:val="00EE145F"/>
    <w:rsid w:val="00EE4411"/>
    <w:rsid w:val="00EE4B49"/>
    <w:rsid w:val="00EF0DE7"/>
    <w:rsid w:val="00EF7488"/>
    <w:rsid w:val="00F06F6C"/>
    <w:rsid w:val="00F26952"/>
    <w:rsid w:val="00F3262E"/>
    <w:rsid w:val="00F33AA5"/>
    <w:rsid w:val="00F367AA"/>
    <w:rsid w:val="00F677BF"/>
    <w:rsid w:val="00F70EFB"/>
    <w:rsid w:val="00F83A31"/>
    <w:rsid w:val="00F9244A"/>
    <w:rsid w:val="00F9478E"/>
    <w:rsid w:val="00FB3AC5"/>
    <w:rsid w:val="00FB5A8B"/>
    <w:rsid w:val="00FE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95E67"/>
  <w15:chartTrackingRefBased/>
  <w15:docId w15:val="{B4B24B19-E9F7-4B30-BF5E-7ED7AB5A8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ru-RU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34AE"/>
  </w:style>
  <w:style w:type="paragraph" w:styleId="1">
    <w:name w:val="heading 1"/>
    <w:basedOn w:val="a"/>
    <w:next w:val="a"/>
    <w:link w:val="10"/>
    <w:uiPriority w:val="9"/>
    <w:qFormat/>
    <w:rsid w:val="00BC34AE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2">
    <w:name w:val="heading 2"/>
    <w:basedOn w:val="a"/>
    <w:next w:val="a"/>
    <w:link w:val="20"/>
    <w:semiHidden/>
    <w:unhideWhenUsed/>
    <w:qFormat/>
    <w:rsid w:val="00BC34AE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34A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34A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34AE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34AE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34AE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34AE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34AE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34AE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20">
    <w:name w:val="Заголовок 2 Знак"/>
    <w:basedOn w:val="a0"/>
    <w:link w:val="2"/>
    <w:semiHidden/>
    <w:rsid w:val="00BC34AE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BC34AE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BC34AE"/>
    <w:rPr>
      <w:rFonts w:asciiTheme="majorHAnsi" w:eastAsiaTheme="majorEastAsia" w:hAnsiTheme="majorHAnsi" w:cstheme="majorBidi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BC34A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BC34AE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34AE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34AE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0">
    <w:name w:val="Заголовок 9 Знак"/>
    <w:basedOn w:val="a0"/>
    <w:link w:val="9"/>
    <w:uiPriority w:val="9"/>
    <w:semiHidden/>
    <w:rsid w:val="00BC34AE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3">
    <w:name w:val="caption"/>
    <w:basedOn w:val="a"/>
    <w:next w:val="a"/>
    <w:unhideWhenUsed/>
    <w:qFormat/>
    <w:rsid w:val="00BC34AE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BC34A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a5">
    <w:name w:val="Заголовок Знак"/>
    <w:basedOn w:val="a0"/>
    <w:link w:val="a4"/>
    <w:uiPriority w:val="10"/>
    <w:rsid w:val="00BC34AE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a6">
    <w:name w:val="Subtitle"/>
    <w:basedOn w:val="a"/>
    <w:next w:val="a"/>
    <w:link w:val="a7"/>
    <w:uiPriority w:val="11"/>
    <w:qFormat/>
    <w:rsid w:val="00BC34A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a7">
    <w:name w:val="Подзаголовок Знак"/>
    <w:basedOn w:val="a0"/>
    <w:link w:val="a6"/>
    <w:uiPriority w:val="11"/>
    <w:rsid w:val="00BC34AE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a8">
    <w:name w:val="Strong"/>
    <w:basedOn w:val="a0"/>
    <w:uiPriority w:val="22"/>
    <w:qFormat/>
    <w:rsid w:val="00BC34AE"/>
    <w:rPr>
      <w:b/>
      <w:bCs/>
    </w:rPr>
  </w:style>
  <w:style w:type="character" w:styleId="a9">
    <w:name w:val="Emphasis"/>
    <w:basedOn w:val="a0"/>
    <w:uiPriority w:val="20"/>
    <w:qFormat/>
    <w:rsid w:val="00BC34AE"/>
    <w:rPr>
      <w:i/>
      <w:iCs/>
    </w:rPr>
  </w:style>
  <w:style w:type="paragraph" w:styleId="aa">
    <w:name w:val="No Spacing"/>
    <w:uiPriority w:val="1"/>
    <w:qFormat/>
    <w:rsid w:val="00BC34AE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BC34AE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BC34AE"/>
    <w:rPr>
      <w:i/>
      <w:iCs/>
    </w:rPr>
  </w:style>
  <w:style w:type="paragraph" w:styleId="ab">
    <w:name w:val="Intense Quote"/>
    <w:basedOn w:val="a"/>
    <w:next w:val="a"/>
    <w:link w:val="ac"/>
    <w:uiPriority w:val="30"/>
    <w:qFormat/>
    <w:rsid w:val="00BC34AE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ac">
    <w:name w:val="Выделенная цитата Знак"/>
    <w:basedOn w:val="a0"/>
    <w:link w:val="ab"/>
    <w:uiPriority w:val="30"/>
    <w:rsid w:val="00BC34AE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ad">
    <w:name w:val="Subtle Emphasis"/>
    <w:basedOn w:val="a0"/>
    <w:uiPriority w:val="19"/>
    <w:qFormat/>
    <w:rsid w:val="00BC34AE"/>
    <w:rPr>
      <w:i/>
      <w:iCs/>
      <w:color w:val="595959" w:themeColor="text1" w:themeTint="A6"/>
    </w:rPr>
  </w:style>
  <w:style w:type="character" w:styleId="ae">
    <w:name w:val="Intense Emphasis"/>
    <w:basedOn w:val="a0"/>
    <w:uiPriority w:val="21"/>
    <w:qFormat/>
    <w:rsid w:val="00BC34AE"/>
    <w:rPr>
      <w:b/>
      <w:bCs/>
      <w:i/>
      <w:iCs/>
    </w:rPr>
  </w:style>
  <w:style w:type="character" w:styleId="af">
    <w:name w:val="Subtle Reference"/>
    <w:basedOn w:val="a0"/>
    <w:uiPriority w:val="31"/>
    <w:qFormat/>
    <w:rsid w:val="00BC34AE"/>
    <w:rPr>
      <w:smallCaps/>
      <w:color w:val="404040" w:themeColor="text1" w:themeTint="BF"/>
    </w:rPr>
  </w:style>
  <w:style w:type="character" w:styleId="af0">
    <w:name w:val="Intense Reference"/>
    <w:basedOn w:val="a0"/>
    <w:uiPriority w:val="32"/>
    <w:qFormat/>
    <w:rsid w:val="00BC34AE"/>
    <w:rPr>
      <w:b/>
      <w:bCs/>
      <w:smallCaps/>
      <w:u w:val="single"/>
    </w:rPr>
  </w:style>
  <w:style w:type="character" w:styleId="af1">
    <w:name w:val="Book Title"/>
    <w:basedOn w:val="a0"/>
    <w:uiPriority w:val="33"/>
    <w:qFormat/>
    <w:rsid w:val="00BC34AE"/>
    <w:rPr>
      <w:b/>
      <w:bCs/>
      <w:smallCaps/>
    </w:rPr>
  </w:style>
  <w:style w:type="paragraph" w:styleId="af2">
    <w:name w:val="TOC Heading"/>
    <w:basedOn w:val="1"/>
    <w:next w:val="a"/>
    <w:uiPriority w:val="39"/>
    <w:semiHidden/>
    <w:unhideWhenUsed/>
    <w:qFormat/>
    <w:rsid w:val="00BC34AE"/>
    <w:pPr>
      <w:outlineLvl w:val="9"/>
    </w:pPr>
  </w:style>
  <w:style w:type="paragraph" w:styleId="af3">
    <w:name w:val="Body Text"/>
    <w:basedOn w:val="a"/>
    <w:link w:val="af4"/>
    <w:rsid w:val="00BC34AE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4"/>
      <w:lang w:eastAsia="ru-RU"/>
    </w:rPr>
  </w:style>
  <w:style w:type="character" w:customStyle="1" w:styleId="af4">
    <w:name w:val="Основной текст Знак"/>
    <w:basedOn w:val="a0"/>
    <w:link w:val="af3"/>
    <w:rsid w:val="00BC34AE"/>
    <w:rPr>
      <w:rFonts w:ascii="Times New Roman" w:eastAsia="Times New Roman" w:hAnsi="Times New Roman" w:cs="Times New Roman"/>
      <w:sz w:val="32"/>
      <w:szCs w:val="24"/>
      <w:lang w:eastAsia="ru-RU"/>
    </w:rPr>
  </w:style>
  <w:style w:type="paragraph" w:customStyle="1" w:styleId="af5">
    <w:basedOn w:val="a"/>
    <w:next w:val="af6"/>
    <w:uiPriority w:val="99"/>
    <w:rsid w:val="00B25E89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paragraph" w:styleId="af6">
    <w:name w:val="Normal (Web)"/>
    <w:basedOn w:val="a"/>
    <w:uiPriority w:val="99"/>
    <w:semiHidden/>
    <w:unhideWhenUsed/>
    <w:rsid w:val="00B25E89"/>
    <w:rPr>
      <w:rFonts w:ascii="Times New Roman" w:hAnsi="Times New Roman" w:cs="Times New Roman"/>
      <w:sz w:val="24"/>
      <w:szCs w:val="24"/>
    </w:rPr>
  </w:style>
  <w:style w:type="character" w:customStyle="1" w:styleId="af7">
    <w:name w:val="Обычный отступ Знак"/>
    <w:link w:val="af8"/>
    <w:semiHidden/>
    <w:locked/>
    <w:rsid w:val="00B25E89"/>
    <w:rPr>
      <w:sz w:val="28"/>
      <w:lang w:val="x-none" w:eastAsia="x-none"/>
    </w:rPr>
  </w:style>
  <w:style w:type="paragraph" w:styleId="af8">
    <w:name w:val="Normal Indent"/>
    <w:basedOn w:val="a"/>
    <w:link w:val="af7"/>
    <w:semiHidden/>
    <w:unhideWhenUsed/>
    <w:rsid w:val="00B25E89"/>
    <w:pPr>
      <w:suppressLineNumbers/>
      <w:spacing w:after="0" w:line="240" w:lineRule="auto"/>
      <w:ind w:firstLine="567"/>
      <w:jc w:val="both"/>
    </w:pPr>
    <w:rPr>
      <w:sz w:val="28"/>
      <w:lang w:val="x-none" w:eastAsia="x-none"/>
    </w:rPr>
  </w:style>
  <w:style w:type="paragraph" w:customStyle="1" w:styleId="Normal2">
    <w:name w:val="Normal2"/>
    <w:rsid w:val="00B25E89"/>
    <w:pPr>
      <w:snapToGrid w:val="0"/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9">
    <w:name w:val="Body Text Indent"/>
    <w:basedOn w:val="a"/>
    <w:link w:val="afa"/>
    <w:unhideWhenUsed/>
    <w:rsid w:val="000046EE"/>
    <w:pPr>
      <w:suppressAutoHyphens/>
      <w:spacing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character" w:customStyle="1" w:styleId="afa">
    <w:name w:val="Основной текст с отступом Знак"/>
    <w:basedOn w:val="a0"/>
    <w:link w:val="af9"/>
    <w:rsid w:val="000046EE"/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paragraph" w:styleId="afb">
    <w:name w:val="List Paragraph"/>
    <w:basedOn w:val="a"/>
    <w:uiPriority w:val="1"/>
    <w:qFormat/>
    <w:rsid w:val="00434DEA"/>
    <w:pPr>
      <w:widowControl w:val="0"/>
      <w:autoSpaceDE w:val="0"/>
      <w:autoSpaceDN w:val="0"/>
      <w:spacing w:after="0" w:line="240" w:lineRule="auto"/>
      <w:ind w:left="106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afc">
    <w:name w:val="Заголовок ОС ТУСУР"/>
    <w:basedOn w:val="af3"/>
    <w:link w:val="afd"/>
    <w:qFormat/>
    <w:rsid w:val="00616091"/>
    <w:pPr>
      <w:spacing w:after="160" w:line="360" w:lineRule="auto"/>
    </w:pPr>
    <w:rPr>
      <w:b/>
      <w:bCs/>
      <w:sz w:val="28"/>
    </w:rPr>
  </w:style>
  <w:style w:type="paragraph" w:styleId="afe">
    <w:name w:val="header"/>
    <w:basedOn w:val="a"/>
    <w:link w:val="aff"/>
    <w:uiPriority w:val="99"/>
    <w:unhideWhenUsed/>
    <w:rsid w:val="006160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Заголовок ОС ТУСУР Знак"/>
    <w:basedOn w:val="af4"/>
    <w:link w:val="afc"/>
    <w:rsid w:val="00616091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aff">
    <w:name w:val="Верхний колонтитул Знак"/>
    <w:basedOn w:val="a0"/>
    <w:link w:val="afe"/>
    <w:uiPriority w:val="99"/>
    <w:rsid w:val="00616091"/>
  </w:style>
  <w:style w:type="paragraph" w:customStyle="1" w:styleId="aff0">
    <w:name w:val="Основной текст ОС ТУСУР"/>
    <w:basedOn w:val="afc"/>
    <w:link w:val="aff1"/>
    <w:qFormat/>
    <w:rsid w:val="00616091"/>
    <w:pPr>
      <w:spacing w:after="0"/>
      <w:ind w:firstLine="709"/>
      <w:jc w:val="both"/>
    </w:pPr>
    <w:rPr>
      <w:b w:val="0"/>
    </w:rPr>
  </w:style>
  <w:style w:type="character" w:customStyle="1" w:styleId="aff1">
    <w:name w:val="Основной текст ОС ТУСУР Знак"/>
    <w:basedOn w:val="afd"/>
    <w:link w:val="aff0"/>
    <w:rsid w:val="00616091"/>
    <w:rPr>
      <w:rFonts w:ascii="Times New Roman" w:eastAsia="Times New Roman" w:hAnsi="Times New Roman" w:cs="Times New Roman"/>
      <w:b w:val="0"/>
      <w:bCs/>
      <w:sz w:val="28"/>
      <w:szCs w:val="24"/>
      <w:lang w:eastAsia="ru-RU"/>
    </w:rPr>
  </w:style>
  <w:style w:type="paragraph" w:styleId="aff2">
    <w:name w:val="footer"/>
    <w:basedOn w:val="a"/>
    <w:link w:val="aff3"/>
    <w:uiPriority w:val="99"/>
    <w:unhideWhenUsed/>
    <w:rsid w:val="00252F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3">
    <w:name w:val="Нижний колонтитул Знак"/>
    <w:basedOn w:val="a0"/>
    <w:link w:val="aff2"/>
    <w:uiPriority w:val="99"/>
    <w:rsid w:val="00252F42"/>
  </w:style>
  <w:style w:type="table" w:styleId="aff4">
    <w:name w:val="Table Grid"/>
    <w:basedOn w:val="a1"/>
    <w:uiPriority w:val="39"/>
    <w:rsid w:val="00D220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Hyperlink"/>
    <w:basedOn w:val="a0"/>
    <w:uiPriority w:val="99"/>
    <w:unhideWhenUsed/>
    <w:rsid w:val="00465F07"/>
    <w:rPr>
      <w:color w:val="0563C1" w:themeColor="hyperlink"/>
      <w:u w:val="single"/>
    </w:rPr>
  </w:style>
  <w:style w:type="character" w:styleId="aff6">
    <w:name w:val="Unresolved Mention"/>
    <w:basedOn w:val="a0"/>
    <w:uiPriority w:val="99"/>
    <w:semiHidden/>
    <w:unhideWhenUsed/>
    <w:rsid w:val="00465F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1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14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8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89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1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88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5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5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871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58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46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727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975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31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82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336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318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5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424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7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79138\OneDrive\Desktop\&#1040;&#1085;&#1085;&#1072;\&#1058;&#1059;&#1057;&#1059;&#1056;\&#1059;&#1095;&#1077;&#1073;&#1072;\2%20&#1082;&#1091;&#1088;&#1089;\&#1058;&#1055;&#1048;&#1057;\&#1054;&#1089;&#1085;&#1086;&#107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D7749B-176A-4FB4-B5C2-F00A79D4D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Основа.dotx</Template>
  <TotalTime>5</TotalTime>
  <Pages>4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Некая</dc:creator>
  <cp:keywords/>
  <dc:description/>
  <cp:lastModifiedBy>Анна</cp:lastModifiedBy>
  <cp:revision>8</cp:revision>
  <cp:lastPrinted>2025-09-09T04:21:00Z</cp:lastPrinted>
  <dcterms:created xsi:type="dcterms:W3CDTF">2025-12-13T04:09:00Z</dcterms:created>
  <dcterms:modified xsi:type="dcterms:W3CDTF">2025-12-13T04:16:00Z</dcterms:modified>
</cp:coreProperties>
</file>